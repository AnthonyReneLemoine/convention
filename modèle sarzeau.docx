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42F05" w14:textId="77777777" w:rsidR="00060968" w:rsidRPr="004213F6" w:rsidRDefault="00060968" w:rsidP="009D594F">
      <w:pPr>
        <w:pStyle w:val="corpsNormal"/>
        <w:rPr>
          <w:sz w:val="28"/>
          <w:szCs w:val="28"/>
        </w:rPr>
      </w:pPr>
    </w:p>
    <w:p w14:paraId="0E3C7F67" w14:textId="77777777" w:rsidR="004213F6" w:rsidRDefault="004213F6" w:rsidP="009D594F">
      <w:pPr>
        <w:pStyle w:val="corpsNormal"/>
        <w:rPr>
          <w:sz w:val="28"/>
          <w:szCs w:val="28"/>
        </w:rPr>
      </w:pPr>
    </w:p>
    <w:p w14:paraId="41F048D1" w14:textId="77777777" w:rsidR="009A0A04" w:rsidRDefault="009A0A04" w:rsidP="009D594F">
      <w:pPr>
        <w:pStyle w:val="corpsNormal"/>
        <w:rPr>
          <w:sz w:val="28"/>
          <w:szCs w:val="28"/>
        </w:rPr>
      </w:pPr>
    </w:p>
    <w:p w14:paraId="3A264ED2" w14:textId="464EB27F" w:rsidR="004213F6" w:rsidRPr="00FC5422" w:rsidRDefault="00EB2033" w:rsidP="00C6774A">
      <w:pPr>
        <w:pStyle w:val="numrotation"/>
        <w:ind w:left="0"/>
      </w:pPr>
      <w:r w:rsidRPr="00087E42">
        <w:rPr>
          <w:noProof/>
          <w:color w:val="auto"/>
          <w:lang w:eastAsia="fr-F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72BBA2E" wp14:editId="3A9E3D46">
                <wp:simplePos x="0" y="0"/>
                <wp:positionH relativeFrom="column">
                  <wp:posOffset>197485</wp:posOffset>
                </wp:positionH>
                <wp:positionV relativeFrom="paragraph">
                  <wp:posOffset>506730</wp:posOffset>
                </wp:positionV>
                <wp:extent cx="635" cy="7272020"/>
                <wp:effectExtent l="8890" t="8255" r="0" b="6350"/>
                <wp:wrapNone/>
                <wp:docPr id="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272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2D13A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15.55pt;margin-top:39.9pt;width:.05pt;height:572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"/>
            </w:pict>
          </mc:Fallback>
        </mc:AlternateContent>
      </w:r>
      <w:r w:rsidRPr="00087E42">
        <w:rPr>
          <w:noProof/>
          <w:color w:val="auto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924F46" wp14:editId="1911B85F">
                <wp:simplePos x="0" y="0"/>
                <wp:positionH relativeFrom="column">
                  <wp:posOffset>197485</wp:posOffset>
                </wp:positionH>
                <wp:positionV relativeFrom="paragraph">
                  <wp:posOffset>501650</wp:posOffset>
                </wp:positionV>
                <wp:extent cx="5884545" cy="0"/>
                <wp:effectExtent l="8890" t="3175" r="2540" b="6350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1A71002" id="AutoShape 7" o:spid="_x0000_s1026" type="#_x0000_t32" style="position:absolute;margin-left:15.55pt;margin-top:39.5pt;width:463.3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"/>
            </w:pict>
          </mc:Fallback>
        </mc:AlternateContent>
      </w:r>
      <w:r w:rsidR="00FC5422">
        <w:rPr>
          <w:rFonts w:ascii="Arial Black" w:hAnsi="Arial Black"/>
          <w:sz w:val="72"/>
          <w:szCs w:val="72"/>
        </w:rPr>
        <w:t xml:space="preserve"> </w:t>
      </w:r>
    </w:p>
    <w:p w14:paraId="1FB57B8C" w14:textId="2884F6C1" w:rsidR="00135E3C" w:rsidRDefault="00135E3C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0FFB1B44" w14:textId="2F51A851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AB2F022" w14:textId="6DB337D8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0F723E1A" w14:textId="2CC51CD3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20EF9908" w14:textId="22CE7B3C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65A7088" w14:textId="369BF30A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17C7941D" w14:textId="5E89C8F7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6EFA0EB" w14:textId="11FD3483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39D43099" w14:textId="1C594177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27312A94" w14:textId="243B3A06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0F2DABE2" w14:textId="6627BD50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1D969974" w14:textId="3589C67E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019090F7" w14:textId="22160842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42478C1E" w14:textId="4DD72C75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52D166A9" w14:textId="465C3949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5B0E81D4" w14:textId="569799D3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10F51E81" w14:textId="269FEF17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0A40FFB" w14:textId="11060D18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3030FD54" w14:textId="62734E6A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7C941C9C" w14:textId="591A8049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8B854D9" w14:textId="029BEAFE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3292C3CD" w14:textId="436E6BC9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7E29E677" w14:textId="287B6B60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21D31D5D" w14:textId="3B1A4A4F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7AA18426" w14:textId="2157A2A3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3A07125E" w14:textId="3C58811B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2A5DC44C" w14:textId="6A406921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440E08CE" w14:textId="69749D4D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39C38457" w14:textId="1CB8D0A1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79286DDA" w14:textId="1F0B3B55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0CEFFE87" w14:textId="6E0441EE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34622CD7" w14:textId="355F04CE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19481E5E" w14:textId="7EC1B338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8055896" w14:textId="30246C67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005F7334" w14:textId="68D345D0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0C2A380D" w14:textId="4AB4F369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1AEACED3" w14:textId="3D0D39A9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3F69ED66" w14:textId="5DC53633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71BD1BB0" w14:textId="7EDC34FB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0E97FBC" w14:textId="78D6478E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4F8400E1" w14:textId="16229FF7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495F939B" w14:textId="72AE8915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2CCDDA6C" w14:textId="70413B5F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118F990F" w14:textId="4CEF9D81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1F7A3B87" w14:textId="2F4A5F78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533D45A0" w14:textId="70A4EC74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02101C79" w14:textId="3F210B06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71B0C071" w14:textId="24D3A909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7088D04" w14:textId="4E16CEFC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5C0F6F0A" w14:textId="5723B623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100F3EF3" w14:textId="33EEA8C6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5CD8C1E" w14:textId="19855316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2AD133F5" w14:textId="36C303FD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727CCD69" w14:textId="38E12071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2FA66D16" w14:textId="1EB3BD43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707065C4" w14:textId="22FCF369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5D12C980" w14:textId="34C922D8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234A8F2A" w14:textId="7E62F7CD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35C9607F" w14:textId="0987A6B5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34131491" w14:textId="5B08DBF6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7DEB4BAC" w14:textId="46C3077C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4302FF95" w14:textId="6513C14E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41EBC6CB" w14:textId="0D364473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75EC9610" w14:textId="1045DD0D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33DEB4D" w14:textId="5978CFEC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0ACD809B" w14:textId="08CB750E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00565D27" w14:textId="0C404417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1880CC33" w14:textId="202677F8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7ED51934" w14:textId="5034D99C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168D25B1" w14:textId="3FEBBFFB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5230E15D" w14:textId="38429D2E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E94B2DE" w14:textId="599EE196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3F4129E8" w14:textId="41F19122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10E7F401" w14:textId="2FE78710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0354D7F" w14:textId="77EAF56C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0BD62CD8" w14:textId="328310A5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</w:p>
    <w:p w14:paraId="692249EE" w14:textId="77777777" w:rsidR="00BB6C40" w:rsidRDefault="00BB6C40" w:rsidP="00135E3C">
      <w:pPr>
        <w:spacing w:after="0"/>
        <w:rPr>
          <w:rFonts w:ascii="Trebuchet MS" w:hAnsi="Trebuchet MS" w:cs="Trebuchet MS"/>
          <w:b/>
          <w:sz w:val="26"/>
          <w:szCs w:val="26"/>
          <w:u w:val="single"/>
        </w:rPr>
      </w:pPr>
      <w:bookmarkStart w:id="0" w:name="_GoBack"/>
      <w:bookmarkEnd w:id="0"/>
    </w:p>
    <w:sectPr w:rsidR="00BB6C40" w:rsidSect="002C1FC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701" w:right="1276" w:bottom="1418" w:left="2268" w:header="709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3637FC" w14:textId="77777777" w:rsidR="00983CA7" w:rsidRPr="002B7976" w:rsidRDefault="00983CA7" w:rsidP="002B7976">
      <w:r>
        <w:separator/>
      </w:r>
    </w:p>
  </w:endnote>
  <w:endnote w:type="continuationSeparator" w:id="0">
    <w:p w14:paraId="7BEFE900" w14:textId="77777777" w:rsidR="00983CA7" w:rsidRPr="002B7976" w:rsidRDefault="00983CA7" w:rsidP="002B7976">
      <w:r>
        <w:continuationSeparator/>
      </w:r>
    </w:p>
  </w:endnote>
  <w:endnote w:type="continuationNotice" w:id="1">
    <w:p w14:paraId="234A40F7" w14:textId="77777777" w:rsidR="00983CA7" w:rsidRDefault="00983CA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98F72D" w14:textId="77777777" w:rsidR="00FC588F" w:rsidRDefault="00FC588F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FD433" w14:textId="77777777" w:rsidR="00FC588F" w:rsidRDefault="00FC588F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0C7DE7" w14:textId="77777777" w:rsidR="00FC588F" w:rsidRDefault="00FC588F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27509D" w14:textId="77777777" w:rsidR="00983CA7" w:rsidRPr="002B7976" w:rsidRDefault="00983CA7" w:rsidP="002B7976">
      <w:r>
        <w:separator/>
      </w:r>
    </w:p>
  </w:footnote>
  <w:footnote w:type="continuationSeparator" w:id="0">
    <w:p w14:paraId="2E9F1510" w14:textId="77777777" w:rsidR="00983CA7" w:rsidRPr="002B7976" w:rsidRDefault="00983CA7" w:rsidP="002B7976">
      <w:r>
        <w:continuationSeparator/>
      </w:r>
    </w:p>
  </w:footnote>
  <w:footnote w:type="continuationNotice" w:id="1">
    <w:p w14:paraId="67140AA5" w14:textId="77777777" w:rsidR="00983CA7" w:rsidRDefault="00983CA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B118AE" w14:textId="77777777" w:rsidR="00FC588F" w:rsidRDefault="00FC588F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9D180" w14:textId="65FB95D1" w:rsidR="00FC588F" w:rsidRPr="002B7976" w:rsidRDefault="00EB2033" w:rsidP="002B7976">
    <w:r>
      <w:rPr>
        <w:noProof/>
        <w:lang w:eastAsia="fr-FR"/>
      </w:rPr>
      <w:drawing>
        <wp:anchor distT="0" distB="0" distL="114300" distR="114300" simplePos="0" relativeHeight="251658244" behindDoc="1" locked="0" layoutInCell="1" allowOverlap="1" wp14:anchorId="508EDC2A" wp14:editId="53EDD46F">
          <wp:simplePos x="0" y="0"/>
          <wp:positionH relativeFrom="column">
            <wp:posOffset>-1228090</wp:posOffset>
          </wp:positionH>
          <wp:positionV relativeFrom="paragraph">
            <wp:posOffset>-323215</wp:posOffset>
          </wp:positionV>
          <wp:extent cx="1296035" cy="795020"/>
          <wp:effectExtent l="0" t="0" r="0" b="0"/>
          <wp:wrapThrough wrapText="bothSides">
            <wp:wrapPolygon edited="0">
              <wp:start x="0" y="0"/>
              <wp:lineTo x="0" y="21220"/>
              <wp:lineTo x="21272" y="21220"/>
              <wp:lineTo x="21272" y="0"/>
              <wp:lineTo x="0" y="0"/>
            </wp:wrapPolygon>
          </wp:wrapThrough>
          <wp:docPr id="21" name="Image 18" descr="logo suite N&amp;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8" descr="logo suite N&amp;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6035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3A121BC" wp14:editId="066F0D3D">
              <wp:simplePos x="0" y="0"/>
              <wp:positionH relativeFrom="column">
                <wp:posOffset>165100</wp:posOffset>
              </wp:positionH>
              <wp:positionV relativeFrom="paragraph">
                <wp:posOffset>581025</wp:posOffset>
              </wp:positionV>
              <wp:extent cx="0" cy="8747760"/>
              <wp:effectExtent l="3175" t="9525" r="6350" b="5715"/>
              <wp:wrapNone/>
              <wp:docPr id="3" name="AutoShap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74776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053357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6" o:spid="_x0000_s1026" type="#_x0000_t32" style="position:absolute;margin-left:13pt;margin-top:45.75pt;width:0;height:68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"/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797E10C" wp14:editId="2BCAA4E9">
              <wp:simplePos x="0" y="0"/>
              <wp:positionH relativeFrom="column">
                <wp:posOffset>165100</wp:posOffset>
              </wp:positionH>
              <wp:positionV relativeFrom="paragraph">
                <wp:posOffset>581025</wp:posOffset>
              </wp:positionV>
              <wp:extent cx="5901055" cy="0"/>
              <wp:effectExtent l="3175" t="9525" r="1270" b="9525"/>
              <wp:wrapNone/>
              <wp:docPr id="2" name="AutoShap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4DE58CD0" id="AutoShape 17" o:spid="_x0000_s1026" type="#_x0000_t32" style="position:absolute;margin-left:13pt;margin-top:45.75pt;width:464.65pt;height:0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3B07E6" w14:textId="1DD5579A" w:rsidR="00FC588F" w:rsidRDefault="00EB2033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5" behindDoc="1" locked="0" layoutInCell="1" allowOverlap="1" wp14:anchorId="08A1423C" wp14:editId="6C65F0D7">
          <wp:simplePos x="0" y="0"/>
          <wp:positionH relativeFrom="column">
            <wp:posOffset>-937260</wp:posOffset>
          </wp:positionH>
          <wp:positionV relativeFrom="paragraph">
            <wp:posOffset>3680460</wp:posOffset>
          </wp:positionV>
          <wp:extent cx="6769100" cy="6294120"/>
          <wp:effectExtent l="0" t="0" r="0" b="0"/>
          <wp:wrapNone/>
          <wp:docPr id="20" name="Image 19" descr="hermine dep morbih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9" descr="hermine dep morbih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9100" cy="6294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2D76A61B" wp14:editId="71951D17">
          <wp:simplePos x="0" y="0"/>
          <wp:positionH relativeFrom="column">
            <wp:posOffset>-1228725</wp:posOffset>
          </wp:positionH>
          <wp:positionV relativeFrom="paragraph">
            <wp:posOffset>-381000</wp:posOffset>
          </wp:positionV>
          <wp:extent cx="6770370" cy="1440180"/>
          <wp:effectExtent l="0" t="0" r="0" b="0"/>
          <wp:wrapNone/>
          <wp:docPr id="19" name="Image 2" descr="tetiere N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tetiere NB.jpg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DFDFD"/>
                      </a:clrFrom>
                      <a:clrTo>
                        <a:srgbClr val="FDFDFD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70370" cy="1440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3BCF1707" wp14:editId="4BCF97F0">
              <wp:simplePos x="0" y="0"/>
              <wp:positionH relativeFrom="column">
                <wp:posOffset>-1289685</wp:posOffset>
              </wp:positionH>
              <wp:positionV relativeFrom="paragraph">
                <wp:posOffset>1048385</wp:posOffset>
              </wp:positionV>
              <wp:extent cx="1624965" cy="1555115"/>
              <wp:effectExtent l="0" t="3175" r="0" b="381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4965" cy="155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B32A62" w14:textId="77777777" w:rsidR="00FC588F" w:rsidRPr="00ED5059" w:rsidRDefault="00FC588F" w:rsidP="00135E3C">
                          <w:pPr>
                            <w:spacing w:after="0"/>
                            <w:jc w:val="left"/>
                            <w:rPr>
                              <w:rFonts w:ascii="Arial Black" w:hAnsi="Arial Black" w:cs="Arial"/>
                              <w:color w:val="A6A6A6"/>
                            </w:rPr>
                          </w:pPr>
                          <w:r w:rsidRPr="00ED5059">
                            <w:rPr>
                              <w:rFonts w:ascii="Arial Black" w:hAnsi="Arial Black" w:cs="Arial"/>
                              <w:color w:val="A6A6A6"/>
                            </w:rPr>
                            <w:t>Mairie de Sarzeau</w:t>
                          </w:r>
                        </w:p>
                        <w:p w14:paraId="7E6DA5F9" w14:textId="77777777" w:rsidR="00FC588F" w:rsidRPr="00F16076" w:rsidRDefault="00FC588F" w:rsidP="00135E3C">
                          <w:pPr>
                            <w:spacing w:after="0"/>
                            <w:jc w:val="left"/>
                            <w:rPr>
                              <w:rFonts w:ascii="Arial Black" w:hAnsi="Arial Black" w:cs="Arial"/>
                              <w:sz w:val="10"/>
                              <w:szCs w:val="10"/>
                            </w:rPr>
                          </w:pPr>
                        </w:p>
                        <w:p w14:paraId="4F854063" w14:textId="77777777" w:rsidR="00FC588F" w:rsidRPr="00153201" w:rsidRDefault="00FC588F" w:rsidP="00135E3C">
                          <w:pPr>
                            <w:spacing w:after="0"/>
                            <w:jc w:val="left"/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</w:pPr>
                          <w:r w:rsidRPr="00153201"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  <w:t>Place Richemont - BP 14</w:t>
                          </w:r>
                          <w:r w:rsidRPr="00153201"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  <w:br/>
                            <w:t>56370 Sarzeau</w:t>
                          </w:r>
                        </w:p>
                        <w:p w14:paraId="4603E46A" w14:textId="77777777" w:rsidR="00FC588F" w:rsidRPr="00153201" w:rsidRDefault="00FC588F" w:rsidP="00135E3C">
                          <w:pPr>
                            <w:spacing w:after="0"/>
                            <w:jc w:val="left"/>
                            <w:rPr>
                              <w:rFonts w:ascii="Arial Narrow" w:hAnsi="Arial Narrow" w:cs="Arial"/>
                              <w:sz w:val="6"/>
                              <w:szCs w:val="6"/>
                            </w:rPr>
                          </w:pPr>
                        </w:p>
                        <w:p w14:paraId="2DDA0C3D" w14:textId="131B5505" w:rsidR="00FC588F" w:rsidRPr="00153201" w:rsidRDefault="00FC588F" w:rsidP="00135E3C">
                          <w:pPr>
                            <w:spacing w:after="0"/>
                            <w:jc w:val="left"/>
                            <w:rPr>
                              <w:rFonts w:ascii="Arial Narrow" w:hAnsi="Arial Narrow" w:cs="Arial"/>
                              <w:sz w:val="6"/>
                              <w:szCs w:val="6"/>
                            </w:rPr>
                          </w:pPr>
                          <w:r w:rsidRPr="00153201"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  <w:t>Tél. : 02 97 41 85 15</w:t>
                          </w:r>
                          <w:r w:rsidRPr="00153201">
                            <w:rPr>
                              <w:rFonts w:ascii="Arial Narrow" w:hAnsi="Arial Narrow" w:cs="Arial"/>
                              <w:sz w:val="16"/>
                              <w:szCs w:val="16"/>
                            </w:rPr>
                            <w:br/>
                          </w:r>
                        </w:p>
                        <w:p w14:paraId="21143BCE" w14:textId="77777777" w:rsidR="00FC588F" w:rsidRPr="00F16076" w:rsidRDefault="00FC588F" w:rsidP="00135E3C">
                          <w:pPr>
                            <w:spacing w:after="0"/>
                            <w:jc w:val="left"/>
                            <w:rPr>
                              <w:rFonts w:ascii="Arial Narrow" w:hAnsi="Arial Narrow" w:cs="Arial"/>
                              <w:sz w:val="10"/>
                              <w:szCs w:val="10"/>
                            </w:rPr>
                          </w:pPr>
                        </w:p>
                        <w:p w14:paraId="204717CB" w14:textId="77777777" w:rsidR="00FC588F" w:rsidRPr="00F16076" w:rsidRDefault="00FC588F" w:rsidP="00135E3C">
                          <w:pPr>
                            <w:spacing w:after="0"/>
                            <w:jc w:val="left"/>
                            <w:rPr>
                              <w:rFonts w:ascii="Arial Black" w:hAnsi="Arial Black" w:cs="Arial"/>
                              <w:color w:val="A6A6A6"/>
                              <w:sz w:val="16"/>
                              <w:szCs w:val="16"/>
                            </w:rPr>
                          </w:pPr>
                          <w:r w:rsidRPr="00F16076">
                            <w:rPr>
                              <w:rFonts w:ascii="Arial Black" w:hAnsi="Arial Black" w:cs="Arial"/>
                              <w:color w:val="A6A6A6"/>
                              <w:sz w:val="16"/>
                              <w:szCs w:val="16"/>
                            </w:rPr>
                            <w:t>www.sarzeau.fr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3BCF17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101.55pt;margin-top:82.55pt;width:127.95pt;height:122.4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" filled="f" stroked="f">
              <v:textbox>
                <w:txbxContent>
                  <w:p w14:paraId="12B32A62" w14:textId="77777777" w:rsidR="00FC588F" w:rsidRPr="00ED5059" w:rsidRDefault="00FC588F" w:rsidP="00135E3C">
                    <w:pPr>
                      <w:spacing w:after="0"/>
                      <w:jc w:val="left"/>
                      <w:rPr>
                        <w:rFonts w:ascii="Arial Black" w:hAnsi="Arial Black" w:cs="Arial"/>
                        <w:color w:val="A6A6A6"/>
                      </w:rPr>
                    </w:pPr>
                    <w:r w:rsidRPr="00ED5059">
                      <w:rPr>
                        <w:rFonts w:ascii="Arial Black" w:hAnsi="Arial Black" w:cs="Arial"/>
                        <w:color w:val="A6A6A6"/>
                      </w:rPr>
                      <w:t>Mairie de Sarzeau</w:t>
                    </w:r>
                  </w:p>
                  <w:p w14:paraId="7E6DA5F9" w14:textId="77777777" w:rsidR="00FC588F" w:rsidRPr="00F16076" w:rsidRDefault="00FC588F" w:rsidP="00135E3C">
                    <w:pPr>
                      <w:spacing w:after="0"/>
                      <w:jc w:val="left"/>
                      <w:rPr>
                        <w:rFonts w:ascii="Arial Black" w:hAnsi="Arial Black" w:cs="Arial"/>
                        <w:sz w:val="10"/>
                        <w:szCs w:val="10"/>
                      </w:rPr>
                    </w:pPr>
                  </w:p>
                  <w:p w14:paraId="4F854063" w14:textId="77777777" w:rsidR="00FC588F" w:rsidRPr="00153201" w:rsidRDefault="00FC588F" w:rsidP="00135E3C">
                    <w:pPr>
                      <w:spacing w:after="0"/>
                      <w:jc w:val="left"/>
                      <w:rPr>
                        <w:rFonts w:ascii="Arial Narrow" w:hAnsi="Arial Narrow" w:cs="Arial"/>
                        <w:sz w:val="16"/>
                        <w:szCs w:val="16"/>
                      </w:rPr>
                    </w:pPr>
                    <w:r w:rsidRPr="00153201">
                      <w:rPr>
                        <w:rFonts w:ascii="Arial Narrow" w:hAnsi="Arial Narrow" w:cs="Arial"/>
                        <w:sz w:val="16"/>
                        <w:szCs w:val="16"/>
                      </w:rPr>
                      <w:t>Place Richemont - BP 14</w:t>
                    </w:r>
                    <w:r w:rsidRPr="00153201">
                      <w:rPr>
                        <w:rFonts w:ascii="Arial Narrow" w:hAnsi="Arial Narrow" w:cs="Arial"/>
                        <w:sz w:val="16"/>
                        <w:szCs w:val="16"/>
                      </w:rPr>
                      <w:br/>
                      <w:t>56370 Sarzeau</w:t>
                    </w:r>
                  </w:p>
                  <w:p w14:paraId="4603E46A" w14:textId="77777777" w:rsidR="00FC588F" w:rsidRPr="00153201" w:rsidRDefault="00FC588F" w:rsidP="00135E3C">
                    <w:pPr>
                      <w:spacing w:after="0"/>
                      <w:jc w:val="left"/>
                      <w:rPr>
                        <w:rFonts w:ascii="Arial Narrow" w:hAnsi="Arial Narrow" w:cs="Arial"/>
                        <w:sz w:val="6"/>
                        <w:szCs w:val="6"/>
                      </w:rPr>
                    </w:pPr>
                  </w:p>
                  <w:p w14:paraId="2DDA0C3D" w14:textId="131B5505" w:rsidR="00FC588F" w:rsidRPr="00153201" w:rsidRDefault="00FC588F" w:rsidP="00135E3C">
                    <w:pPr>
                      <w:spacing w:after="0"/>
                      <w:jc w:val="left"/>
                      <w:rPr>
                        <w:rFonts w:ascii="Arial Narrow" w:hAnsi="Arial Narrow" w:cs="Arial"/>
                        <w:sz w:val="6"/>
                        <w:szCs w:val="6"/>
                      </w:rPr>
                    </w:pPr>
                    <w:r w:rsidRPr="00153201">
                      <w:rPr>
                        <w:rFonts w:ascii="Arial Narrow" w:hAnsi="Arial Narrow" w:cs="Arial"/>
                        <w:sz w:val="16"/>
                        <w:szCs w:val="16"/>
                      </w:rPr>
                      <w:t>Tél. : 02 97 41 85 15</w:t>
                    </w:r>
                    <w:r w:rsidRPr="00153201">
                      <w:rPr>
                        <w:rFonts w:ascii="Arial Narrow" w:hAnsi="Arial Narrow" w:cs="Arial"/>
                        <w:sz w:val="16"/>
                        <w:szCs w:val="16"/>
                      </w:rPr>
                      <w:br/>
                    </w:r>
                  </w:p>
                  <w:p w14:paraId="21143BCE" w14:textId="77777777" w:rsidR="00FC588F" w:rsidRPr="00F16076" w:rsidRDefault="00FC588F" w:rsidP="00135E3C">
                    <w:pPr>
                      <w:spacing w:after="0"/>
                      <w:jc w:val="left"/>
                      <w:rPr>
                        <w:rFonts w:ascii="Arial Narrow" w:hAnsi="Arial Narrow" w:cs="Arial"/>
                        <w:sz w:val="10"/>
                        <w:szCs w:val="10"/>
                      </w:rPr>
                    </w:pPr>
                  </w:p>
                  <w:p w14:paraId="204717CB" w14:textId="77777777" w:rsidR="00FC588F" w:rsidRPr="00F16076" w:rsidRDefault="00FC588F" w:rsidP="00135E3C">
                    <w:pPr>
                      <w:spacing w:after="0"/>
                      <w:jc w:val="left"/>
                      <w:rPr>
                        <w:rFonts w:ascii="Arial Black" w:hAnsi="Arial Black" w:cs="Arial"/>
                        <w:color w:val="A6A6A6"/>
                        <w:sz w:val="16"/>
                        <w:szCs w:val="16"/>
                      </w:rPr>
                    </w:pPr>
                    <w:r w:rsidRPr="00F16076">
                      <w:rPr>
                        <w:rFonts w:ascii="Arial Black" w:hAnsi="Arial Black" w:cs="Arial"/>
                        <w:color w:val="A6A6A6"/>
                        <w:sz w:val="16"/>
                        <w:szCs w:val="16"/>
                      </w:rPr>
                      <w:t>www.sarzeau.fr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1267E"/>
    <w:multiLevelType w:val="hybridMultilevel"/>
    <w:tmpl w:val="0ED09CB4"/>
    <w:lvl w:ilvl="0" w:tplc="0E8A3EF2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8EE25B2"/>
    <w:multiLevelType w:val="hybridMultilevel"/>
    <w:tmpl w:val="C792CE2E"/>
    <w:lvl w:ilvl="0" w:tplc="E6748A44">
      <w:start w:val="1"/>
      <w:numFmt w:val="bullet"/>
      <w:lvlText w:val="-"/>
      <w:lvlJc w:val="left"/>
      <w:pPr>
        <w:ind w:left="1778" w:hanging="360"/>
      </w:pPr>
      <w:rPr>
        <w:rFonts w:ascii="Trebuchet MS" w:eastAsia="Calibri" w:hAnsi="Trebuchet MS" w:cs="Arial" w:hint="default"/>
      </w:rPr>
    </w:lvl>
    <w:lvl w:ilvl="1" w:tplc="040C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3FE15459"/>
    <w:multiLevelType w:val="multilevel"/>
    <w:tmpl w:val="26A61B8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0C16EFD"/>
    <w:multiLevelType w:val="multilevel"/>
    <w:tmpl w:val="B924117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6DB008B"/>
    <w:multiLevelType w:val="hybridMultilevel"/>
    <w:tmpl w:val="F60267D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43B4B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7FF2879"/>
    <w:multiLevelType w:val="multilevel"/>
    <w:tmpl w:val="E7BA623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E677E59"/>
    <w:multiLevelType w:val="hybridMultilevel"/>
    <w:tmpl w:val="55728A32"/>
    <w:lvl w:ilvl="0" w:tplc="1B22593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formatting="1" w:enforcement="0"/>
  <w:defaultTabStop w:val="709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033"/>
    <w:rsid w:val="00000394"/>
    <w:rsid w:val="00003D9E"/>
    <w:rsid w:val="00005931"/>
    <w:rsid w:val="00010826"/>
    <w:rsid w:val="00012919"/>
    <w:rsid w:val="00015ABC"/>
    <w:rsid w:val="00021CAC"/>
    <w:rsid w:val="00021D71"/>
    <w:rsid w:val="000240B2"/>
    <w:rsid w:val="00027463"/>
    <w:rsid w:val="000361AA"/>
    <w:rsid w:val="000438BC"/>
    <w:rsid w:val="00045DF3"/>
    <w:rsid w:val="000478AC"/>
    <w:rsid w:val="00053A0F"/>
    <w:rsid w:val="00055A45"/>
    <w:rsid w:val="00060968"/>
    <w:rsid w:val="0006732B"/>
    <w:rsid w:val="00074A3E"/>
    <w:rsid w:val="00087E42"/>
    <w:rsid w:val="00090AB8"/>
    <w:rsid w:val="00094F40"/>
    <w:rsid w:val="000958B3"/>
    <w:rsid w:val="000A75B5"/>
    <w:rsid w:val="000B5368"/>
    <w:rsid w:val="000C6017"/>
    <w:rsid w:val="000D3D97"/>
    <w:rsid w:val="000D3F9D"/>
    <w:rsid w:val="000E7BA3"/>
    <w:rsid w:val="000F0783"/>
    <w:rsid w:val="000F0F7A"/>
    <w:rsid w:val="000F3A80"/>
    <w:rsid w:val="00100186"/>
    <w:rsid w:val="0010233C"/>
    <w:rsid w:val="00106800"/>
    <w:rsid w:val="00106B73"/>
    <w:rsid w:val="00107A50"/>
    <w:rsid w:val="00107ED4"/>
    <w:rsid w:val="0011432A"/>
    <w:rsid w:val="00120E39"/>
    <w:rsid w:val="0012203E"/>
    <w:rsid w:val="00122D86"/>
    <w:rsid w:val="00122FD1"/>
    <w:rsid w:val="00130785"/>
    <w:rsid w:val="00135E3C"/>
    <w:rsid w:val="00150B38"/>
    <w:rsid w:val="00153201"/>
    <w:rsid w:val="00154F29"/>
    <w:rsid w:val="001556BD"/>
    <w:rsid w:val="00164306"/>
    <w:rsid w:val="0016790F"/>
    <w:rsid w:val="0017220F"/>
    <w:rsid w:val="001725B6"/>
    <w:rsid w:val="001726D9"/>
    <w:rsid w:val="00177140"/>
    <w:rsid w:val="00182DC6"/>
    <w:rsid w:val="00187664"/>
    <w:rsid w:val="00192A6D"/>
    <w:rsid w:val="001A22DB"/>
    <w:rsid w:val="001A54CE"/>
    <w:rsid w:val="001B33F3"/>
    <w:rsid w:val="001C098B"/>
    <w:rsid w:val="001C294D"/>
    <w:rsid w:val="001E48A6"/>
    <w:rsid w:val="001F1052"/>
    <w:rsid w:val="001F19F0"/>
    <w:rsid w:val="001F37AB"/>
    <w:rsid w:val="001F4C46"/>
    <w:rsid w:val="001F6968"/>
    <w:rsid w:val="002052BB"/>
    <w:rsid w:val="0021190C"/>
    <w:rsid w:val="00217A92"/>
    <w:rsid w:val="0022027E"/>
    <w:rsid w:val="00227BF5"/>
    <w:rsid w:val="0024138A"/>
    <w:rsid w:val="00242426"/>
    <w:rsid w:val="00243736"/>
    <w:rsid w:val="002701F4"/>
    <w:rsid w:val="00270261"/>
    <w:rsid w:val="00270BC9"/>
    <w:rsid w:val="0027250C"/>
    <w:rsid w:val="00284662"/>
    <w:rsid w:val="002952EF"/>
    <w:rsid w:val="0029655C"/>
    <w:rsid w:val="00297037"/>
    <w:rsid w:val="002A1B8D"/>
    <w:rsid w:val="002B5CE7"/>
    <w:rsid w:val="002B7976"/>
    <w:rsid w:val="002B7C6C"/>
    <w:rsid w:val="002C0F33"/>
    <w:rsid w:val="002C1FCA"/>
    <w:rsid w:val="002D5460"/>
    <w:rsid w:val="002E76CD"/>
    <w:rsid w:val="002E7E8C"/>
    <w:rsid w:val="002F0B15"/>
    <w:rsid w:val="002F18BE"/>
    <w:rsid w:val="002F4BCD"/>
    <w:rsid w:val="002F6044"/>
    <w:rsid w:val="00303D55"/>
    <w:rsid w:val="003311CF"/>
    <w:rsid w:val="00333D88"/>
    <w:rsid w:val="00337F03"/>
    <w:rsid w:val="00351A47"/>
    <w:rsid w:val="00360D39"/>
    <w:rsid w:val="0036121F"/>
    <w:rsid w:val="00361C03"/>
    <w:rsid w:val="00370384"/>
    <w:rsid w:val="00376E59"/>
    <w:rsid w:val="0037754A"/>
    <w:rsid w:val="003777EE"/>
    <w:rsid w:val="00377F52"/>
    <w:rsid w:val="00380946"/>
    <w:rsid w:val="00396128"/>
    <w:rsid w:val="003A0DFB"/>
    <w:rsid w:val="003A44F4"/>
    <w:rsid w:val="003D73BF"/>
    <w:rsid w:val="003D7541"/>
    <w:rsid w:val="003E0DDB"/>
    <w:rsid w:val="003E15F5"/>
    <w:rsid w:val="003E758A"/>
    <w:rsid w:val="004000B5"/>
    <w:rsid w:val="004014F2"/>
    <w:rsid w:val="00402E47"/>
    <w:rsid w:val="00410878"/>
    <w:rsid w:val="00416146"/>
    <w:rsid w:val="004213F6"/>
    <w:rsid w:val="00421E85"/>
    <w:rsid w:val="00423A9F"/>
    <w:rsid w:val="004259D7"/>
    <w:rsid w:val="004279B2"/>
    <w:rsid w:val="00427FE7"/>
    <w:rsid w:val="00440030"/>
    <w:rsid w:val="00463024"/>
    <w:rsid w:val="0046583F"/>
    <w:rsid w:val="004715F5"/>
    <w:rsid w:val="00474CF6"/>
    <w:rsid w:val="00474F2D"/>
    <w:rsid w:val="004854BE"/>
    <w:rsid w:val="004856E4"/>
    <w:rsid w:val="004866DB"/>
    <w:rsid w:val="0049711A"/>
    <w:rsid w:val="004B28C8"/>
    <w:rsid w:val="004B6900"/>
    <w:rsid w:val="004B6D47"/>
    <w:rsid w:val="004B7395"/>
    <w:rsid w:val="004C237D"/>
    <w:rsid w:val="004C65FB"/>
    <w:rsid w:val="004D0D8C"/>
    <w:rsid w:val="004D38C8"/>
    <w:rsid w:val="004E3E1E"/>
    <w:rsid w:val="004F2CB5"/>
    <w:rsid w:val="0050303C"/>
    <w:rsid w:val="0051146B"/>
    <w:rsid w:val="005135D0"/>
    <w:rsid w:val="00513FFD"/>
    <w:rsid w:val="00514925"/>
    <w:rsid w:val="0053586D"/>
    <w:rsid w:val="0053694F"/>
    <w:rsid w:val="00543740"/>
    <w:rsid w:val="00555A8E"/>
    <w:rsid w:val="00563A05"/>
    <w:rsid w:val="0059322E"/>
    <w:rsid w:val="00597986"/>
    <w:rsid w:val="005B05C3"/>
    <w:rsid w:val="005B3297"/>
    <w:rsid w:val="005C6078"/>
    <w:rsid w:val="005C62E3"/>
    <w:rsid w:val="005E33F9"/>
    <w:rsid w:val="00610021"/>
    <w:rsid w:val="0061071B"/>
    <w:rsid w:val="00625A8A"/>
    <w:rsid w:val="00631DB6"/>
    <w:rsid w:val="00632963"/>
    <w:rsid w:val="0064532C"/>
    <w:rsid w:val="00646D21"/>
    <w:rsid w:val="00653B52"/>
    <w:rsid w:val="006603E9"/>
    <w:rsid w:val="0067308C"/>
    <w:rsid w:val="00681A88"/>
    <w:rsid w:val="006B0071"/>
    <w:rsid w:val="006D398E"/>
    <w:rsid w:val="006F09BF"/>
    <w:rsid w:val="006F6DD9"/>
    <w:rsid w:val="007051BD"/>
    <w:rsid w:val="007068D5"/>
    <w:rsid w:val="007210B3"/>
    <w:rsid w:val="0072509C"/>
    <w:rsid w:val="007327BC"/>
    <w:rsid w:val="007363B6"/>
    <w:rsid w:val="0074468A"/>
    <w:rsid w:val="00751751"/>
    <w:rsid w:val="007522D4"/>
    <w:rsid w:val="007522EA"/>
    <w:rsid w:val="00757E67"/>
    <w:rsid w:val="00761F66"/>
    <w:rsid w:val="007769F3"/>
    <w:rsid w:val="00776B10"/>
    <w:rsid w:val="00781DA5"/>
    <w:rsid w:val="00786F89"/>
    <w:rsid w:val="007926DB"/>
    <w:rsid w:val="00796453"/>
    <w:rsid w:val="007B1A47"/>
    <w:rsid w:val="007C4C81"/>
    <w:rsid w:val="007D3E45"/>
    <w:rsid w:val="007D67DF"/>
    <w:rsid w:val="007F0F11"/>
    <w:rsid w:val="007F7E62"/>
    <w:rsid w:val="00812A2A"/>
    <w:rsid w:val="00812E5C"/>
    <w:rsid w:val="0081368F"/>
    <w:rsid w:val="00822AC8"/>
    <w:rsid w:val="008315C9"/>
    <w:rsid w:val="008333C9"/>
    <w:rsid w:val="00835B5D"/>
    <w:rsid w:val="0085031A"/>
    <w:rsid w:val="00851536"/>
    <w:rsid w:val="00853531"/>
    <w:rsid w:val="008572AA"/>
    <w:rsid w:val="008812C1"/>
    <w:rsid w:val="008873EF"/>
    <w:rsid w:val="008907EC"/>
    <w:rsid w:val="00893A67"/>
    <w:rsid w:val="008A283E"/>
    <w:rsid w:val="008A65C1"/>
    <w:rsid w:val="008B2B3A"/>
    <w:rsid w:val="008C41CA"/>
    <w:rsid w:val="008D1579"/>
    <w:rsid w:val="008D374A"/>
    <w:rsid w:val="008D6ACA"/>
    <w:rsid w:val="008E3422"/>
    <w:rsid w:val="008E4B91"/>
    <w:rsid w:val="008F0126"/>
    <w:rsid w:val="008F2FB4"/>
    <w:rsid w:val="008F6F1D"/>
    <w:rsid w:val="00912A49"/>
    <w:rsid w:val="00917F81"/>
    <w:rsid w:val="00926F4D"/>
    <w:rsid w:val="009277F0"/>
    <w:rsid w:val="009324D1"/>
    <w:rsid w:val="00934D86"/>
    <w:rsid w:val="00941F35"/>
    <w:rsid w:val="009425AD"/>
    <w:rsid w:val="00942B13"/>
    <w:rsid w:val="00944227"/>
    <w:rsid w:val="00952EBB"/>
    <w:rsid w:val="00956C71"/>
    <w:rsid w:val="009618FE"/>
    <w:rsid w:val="00965E41"/>
    <w:rsid w:val="009751C7"/>
    <w:rsid w:val="009753BF"/>
    <w:rsid w:val="00983CA7"/>
    <w:rsid w:val="00984107"/>
    <w:rsid w:val="00993258"/>
    <w:rsid w:val="009939F0"/>
    <w:rsid w:val="009A0A04"/>
    <w:rsid w:val="009A4A50"/>
    <w:rsid w:val="009A6358"/>
    <w:rsid w:val="009C3850"/>
    <w:rsid w:val="009C3FD5"/>
    <w:rsid w:val="009D25DE"/>
    <w:rsid w:val="009D594F"/>
    <w:rsid w:val="009D6E25"/>
    <w:rsid w:val="009E4E22"/>
    <w:rsid w:val="009F1744"/>
    <w:rsid w:val="009F2AD8"/>
    <w:rsid w:val="009F663A"/>
    <w:rsid w:val="00A044EB"/>
    <w:rsid w:val="00A14DB3"/>
    <w:rsid w:val="00A157F1"/>
    <w:rsid w:val="00A16672"/>
    <w:rsid w:val="00A25C13"/>
    <w:rsid w:val="00A30EB0"/>
    <w:rsid w:val="00A32C8C"/>
    <w:rsid w:val="00A40D67"/>
    <w:rsid w:val="00A6180D"/>
    <w:rsid w:val="00A6485A"/>
    <w:rsid w:val="00A664E3"/>
    <w:rsid w:val="00A67108"/>
    <w:rsid w:val="00A86230"/>
    <w:rsid w:val="00A8644D"/>
    <w:rsid w:val="00A90CA0"/>
    <w:rsid w:val="00A92134"/>
    <w:rsid w:val="00AA72A5"/>
    <w:rsid w:val="00AB2834"/>
    <w:rsid w:val="00AB4A65"/>
    <w:rsid w:val="00AC25B3"/>
    <w:rsid w:val="00AC6C31"/>
    <w:rsid w:val="00AD4553"/>
    <w:rsid w:val="00AE5DF9"/>
    <w:rsid w:val="00AE7EC3"/>
    <w:rsid w:val="00B03653"/>
    <w:rsid w:val="00B10749"/>
    <w:rsid w:val="00B172E7"/>
    <w:rsid w:val="00B1790A"/>
    <w:rsid w:val="00B20011"/>
    <w:rsid w:val="00B32C2C"/>
    <w:rsid w:val="00B613A2"/>
    <w:rsid w:val="00B73D03"/>
    <w:rsid w:val="00B762AC"/>
    <w:rsid w:val="00B832D4"/>
    <w:rsid w:val="00B907E6"/>
    <w:rsid w:val="00BA1452"/>
    <w:rsid w:val="00BB3329"/>
    <w:rsid w:val="00BB6C40"/>
    <w:rsid w:val="00BC3AFA"/>
    <w:rsid w:val="00BE0776"/>
    <w:rsid w:val="00BE619D"/>
    <w:rsid w:val="00BE66C9"/>
    <w:rsid w:val="00BF0D27"/>
    <w:rsid w:val="00C07E2D"/>
    <w:rsid w:val="00C13007"/>
    <w:rsid w:val="00C146B5"/>
    <w:rsid w:val="00C1630E"/>
    <w:rsid w:val="00C2385A"/>
    <w:rsid w:val="00C2399C"/>
    <w:rsid w:val="00C251A5"/>
    <w:rsid w:val="00C32699"/>
    <w:rsid w:val="00C46B38"/>
    <w:rsid w:val="00C52C47"/>
    <w:rsid w:val="00C56087"/>
    <w:rsid w:val="00C66D80"/>
    <w:rsid w:val="00C6774A"/>
    <w:rsid w:val="00C73A06"/>
    <w:rsid w:val="00C77E19"/>
    <w:rsid w:val="00C83799"/>
    <w:rsid w:val="00CA7F1A"/>
    <w:rsid w:val="00CB07D2"/>
    <w:rsid w:val="00CB093D"/>
    <w:rsid w:val="00CB2387"/>
    <w:rsid w:val="00CC4688"/>
    <w:rsid w:val="00CC70BF"/>
    <w:rsid w:val="00CD23B8"/>
    <w:rsid w:val="00CD477D"/>
    <w:rsid w:val="00CD4F10"/>
    <w:rsid w:val="00D151F8"/>
    <w:rsid w:val="00D47115"/>
    <w:rsid w:val="00D570C5"/>
    <w:rsid w:val="00D65436"/>
    <w:rsid w:val="00D86090"/>
    <w:rsid w:val="00D8794D"/>
    <w:rsid w:val="00D9158C"/>
    <w:rsid w:val="00D92E67"/>
    <w:rsid w:val="00D932FA"/>
    <w:rsid w:val="00DC5C81"/>
    <w:rsid w:val="00DC71FA"/>
    <w:rsid w:val="00DD31F8"/>
    <w:rsid w:val="00DE21BF"/>
    <w:rsid w:val="00DE7BDA"/>
    <w:rsid w:val="00DF0842"/>
    <w:rsid w:val="00DF121E"/>
    <w:rsid w:val="00DF4D66"/>
    <w:rsid w:val="00E00E76"/>
    <w:rsid w:val="00E04482"/>
    <w:rsid w:val="00E04B92"/>
    <w:rsid w:val="00E24F22"/>
    <w:rsid w:val="00E3643D"/>
    <w:rsid w:val="00E5198B"/>
    <w:rsid w:val="00E5396E"/>
    <w:rsid w:val="00E54F2A"/>
    <w:rsid w:val="00E600A7"/>
    <w:rsid w:val="00E638A3"/>
    <w:rsid w:val="00E63B22"/>
    <w:rsid w:val="00E63C96"/>
    <w:rsid w:val="00E70388"/>
    <w:rsid w:val="00E70EE5"/>
    <w:rsid w:val="00E75FE8"/>
    <w:rsid w:val="00E80204"/>
    <w:rsid w:val="00E9089B"/>
    <w:rsid w:val="00E92B8D"/>
    <w:rsid w:val="00E96D24"/>
    <w:rsid w:val="00E9719D"/>
    <w:rsid w:val="00EB192A"/>
    <w:rsid w:val="00EB2033"/>
    <w:rsid w:val="00EB4429"/>
    <w:rsid w:val="00EC35BE"/>
    <w:rsid w:val="00ED2F8D"/>
    <w:rsid w:val="00ED3D92"/>
    <w:rsid w:val="00ED5059"/>
    <w:rsid w:val="00ED6F8C"/>
    <w:rsid w:val="00EE2B27"/>
    <w:rsid w:val="00EF61C1"/>
    <w:rsid w:val="00F06DE4"/>
    <w:rsid w:val="00F1079E"/>
    <w:rsid w:val="00F13F66"/>
    <w:rsid w:val="00F16076"/>
    <w:rsid w:val="00F2480C"/>
    <w:rsid w:val="00F33DE2"/>
    <w:rsid w:val="00F35A41"/>
    <w:rsid w:val="00F405B8"/>
    <w:rsid w:val="00F43A65"/>
    <w:rsid w:val="00F47E52"/>
    <w:rsid w:val="00F50498"/>
    <w:rsid w:val="00F520DC"/>
    <w:rsid w:val="00F571FA"/>
    <w:rsid w:val="00F65705"/>
    <w:rsid w:val="00F8441D"/>
    <w:rsid w:val="00F8741B"/>
    <w:rsid w:val="00F9095E"/>
    <w:rsid w:val="00F927B8"/>
    <w:rsid w:val="00FA1149"/>
    <w:rsid w:val="00FA20DB"/>
    <w:rsid w:val="00FA7353"/>
    <w:rsid w:val="00FB6490"/>
    <w:rsid w:val="00FC149A"/>
    <w:rsid w:val="00FC359D"/>
    <w:rsid w:val="00FC49C0"/>
    <w:rsid w:val="00FC5422"/>
    <w:rsid w:val="00FC588F"/>
    <w:rsid w:val="00FD149F"/>
    <w:rsid w:val="00FD6F7C"/>
    <w:rsid w:val="00FD79FC"/>
    <w:rsid w:val="00FE097A"/>
    <w:rsid w:val="00FE2508"/>
    <w:rsid w:val="00FE2E15"/>
    <w:rsid w:val="00FF35C9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4FF3B6"/>
  <w15:chartTrackingRefBased/>
  <w15:docId w15:val="{94E64975-9BA0-4743-85F9-31C4C94B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fr-FR" w:eastAsia="fr-FR" w:bidi="ar-SA"/>
      </w:rPr>
    </w:rPrDefault>
    <w:pPrDefault/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locked="0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  <w:rsid w:val="00135E3C"/>
    <w:pPr>
      <w:suppressAutoHyphens/>
      <w:spacing w:after="200"/>
      <w:jc w:val="both"/>
    </w:pPr>
    <w:rPr>
      <w:rFonts w:ascii="Calibri" w:hAnsi="Calibri"/>
      <w:sz w:val="22"/>
      <w:szCs w:val="22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vierge">
    <w:name w:val="vierge"/>
    <w:basedOn w:val="TableauNormal"/>
    <w:locked/>
    <w:rsid w:val="008E4B91"/>
    <w:rPr>
      <w:rFonts w:ascii="Times New Roman" w:eastAsia="Times New Roman" w:hAnsi="Times New Roman"/>
    </w:rPr>
    <w:tblPr/>
  </w:style>
  <w:style w:type="paragraph" w:styleId="Textedebulles">
    <w:name w:val="Balloon Text"/>
    <w:basedOn w:val="Normal"/>
    <w:link w:val="TextedebullesCar"/>
    <w:uiPriority w:val="99"/>
    <w:semiHidden/>
    <w:unhideWhenUsed/>
    <w:locked/>
    <w:rsid w:val="00822AC8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22AC8"/>
    <w:rPr>
      <w:rFonts w:ascii="Tahoma" w:hAnsi="Tahoma" w:cs="Tahoma"/>
      <w:sz w:val="16"/>
      <w:szCs w:val="16"/>
    </w:rPr>
  </w:style>
  <w:style w:type="character" w:styleId="Numrodeligne">
    <w:name w:val="line number"/>
    <w:basedOn w:val="Policepardfaut"/>
    <w:uiPriority w:val="99"/>
    <w:semiHidden/>
    <w:unhideWhenUsed/>
    <w:locked/>
    <w:rsid w:val="0017220F"/>
  </w:style>
  <w:style w:type="paragraph" w:styleId="En-tte">
    <w:name w:val="header"/>
    <w:basedOn w:val="Normal"/>
    <w:link w:val="En-tteCar"/>
    <w:uiPriority w:val="99"/>
    <w:semiHidden/>
    <w:unhideWhenUsed/>
    <w:locked/>
    <w:rsid w:val="00440030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440030"/>
  </w:style>
  <w:style w:type="paragraph" w:styleId="Pieddepage">
    <w:name w:val="footer"/>
    <w:basedOn w:val="Normal"/>
    <w:link w:val="PieddepageCar"/>
    <w:uiPriority w:val="99"/>
    <w:unhideWhenUsed/>
    <w:locked/>
    <w:rsid w:val="00440030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440030"/>
  </w:style>
  <w:style w:type="character" w:styleId="Textedelespacerserv">
    <w:name w:val="Placeholder Text"/>
    <w:uiPriority w:val="99"/>
    <w:semiHidden/>
    <w:locked/>
    <w:rsid w:val="00934D86"/>
    <w:rPr>
      <w:color w:val="808080"/>
    </w:rPr>
  </w:style>
  <w:style w:type="paragraph" w:customStyle="1" w:styleId="styledate">
    <w:name w:val="styledate"/>
    <w:basedOn w:val="Normal"/>
    <w:link w:val="styledateCar"/>
    <w:qFormat/>
    <w:locked/>
    <w:rsid w:val="00055A45"/>
    <w:pPr>
      <w:spacing w:after="1200"/>
      <w:ind w:left="3969"/>
    </w:pPr>
    <w:rPr>
      <w:rFonts w:cs="Arial"/>
      <w:sz w:val="18"/>
      <w:szCs w:val="18"/>
    </w:rPr>
  </w:style>
  <w:style w:type="character" w:customStyle="1" w:styleId="styledateCar">
    <w:name w:val="styledate Car"/>
    <w:link w:val="styledate"/>
    <w:rsid w:val="00055A45"/>
    <w:rPr>
      <w:rFonts w:ascii="Arial" w:hAnsi="Arial" w:cs="Arial"/>
      <w:sz w:val="18"/>
      <w:szCs w:val="18"/>
    </w:rPr>
  </w:style>
  <w:style w:type="paragraph" w:customStyle="1" w:styleId="styleAdresse">
    <w:name w:val="styleAdresse"/>
    <w:basedOn w:val="Normal"/>
    <w:link w:val="styleAdresseCar"/>
    <w:qFormat/>
    <w:locked/>
    <w:rsid w:val="00421E85"/>
    <w:pPr>
      <w:spacing w:after="1680"/>
      <w:ind w:left="3969" w:right="397"/>
    </w:pPr>
  </w:style>
  <w:style w:type="character" w:customStyle="1" w:styleId="styleAdresseCar">
    <w:name w:val="styleAdresse Car"/>
    <w:basedOn w:val="Policepardfaut"/>
    <w:link w:val="styleAdresse"/>
    <w:rsid w:val="00421E85"/>
  </w:style>
  <w:style w:type="paragraph" w:customStyle="1" w:styleId="stylenomdestinataire">
    <w:name w:val="style nomdestinataire"/>
    <w:basedOn w:val="styleAdresse"/>
    <w:link w:val="stylenomdestinataireCar"/>
    <w:qFormat/>
    <w:locked/>
    <w:rsid w:val="00421E85"/>
    <w:pPr>
      <w:spacing w:before="720" w:after="0"/>
    </w:pPr>
    <w:rPr>
      <w:rFonts w:cs="Arial"/>
      <w:b/>
    </w:rPr>
  </w:style>
  <w:style w:type="character" w:customStyle="1" w:styleId="stylenomdestinataireCar">
    <w:name w:val="style nomdestinataire Car"/>
    <w:link w:val="stylenomdestinataire"/>
    <w:rsid w:val="00421E85"/>
    <w:rPr>
      <w:rFonts w:ascii="Arial" w:hAnsi="Arial" w:cs="Arial"/>
      <w:b/>
    </w:rPr>
  </w:style>
  <w:style w:type="paragraph" w:customStyle="1" w:styleId="styleCorpsDeLettre">
    <w:name w:val="styleCorpsDeLettre"/>
    <w:basedOn w:val="Normal"/>
    <w:link w:val="styleCorpsDeLettreCar"/>
    <w:qFormat/>
    <w:locked/>
    <w:rsid w:val="00421E85"/>
    <w:rPr>
      <w:rFonts w:ascii="Arial Narrow" w:hAnsi="Arial Narrow"/>
      <w:sz w:val="20"/>
    </w:rPr>
  </w:style>
  <w:style w:type="character" w:customStyle="1" w:styleId="styleCorpsDeLettreCar">
    <w:name w:val="styleCorpsDeLettre Car"/>
    <w:link w:val="styleCorpsDeLettre"/>
    <w:rsid w:val="00421E85"/>
    <w:rPr>
      <w:rFonts w:ascii="Arial Narrow" w:hAnsi="Arial Narrow"/>
      <w:sz w:val="20"/>
    </w:rPr>
  </w:style>
  <w:style w:type="paragraph" w:customStyle="1" w:styleId="corpsNormal">
    <w:name w:val="corpsNormal"/>
    <w:basedOn w:val="styleCorpsDeLettre"/>
    <w:qFormat/>
    <w:locked/>
    <w:rsid w:val="009D594F"/>
    <w:pPr>
      <w:ind w:left="1134"/>
    </w:pPr>
  </w:style>
  <w:style w:type="paragraph" w:customStyle="1" w:styleId="corpsGraiss">
    <w:name w:val="corpsGraissé"/>
    <w:basedOn w:val="styleCorpsDeLettre"/>
    <w:qFormat/>
    <w:locked/>
    <w:rsid w:val="00F927B8"/>
    <w:pPr>
      <w:ind w:left="1134"/>
    </w:pPr>
    <w:rPr>
      <w:b/>
    </w:rPr>
  </w:style>
  <w:style w:type="paragraph" w:customStyle="1" w:styleId="corpsCentr">
    <w:name w:val="corpsCentré"/>
    <w:basedOn w:val="styleCorpsDeLettre"/>
    <w:qFormat/>
    <w:locked/>
    <w:rsid w:val="00F927B8"/>
    <w:pPr>
      <w:ind w:left="1134"/>
      <w:jc w:val="center"/>
    </w:pPr>
  </w:style>
  <w:style w:type="paragraph" w:customStyle="1" w:styleId="Adresse">
    <w:name w:val="Adresse"/>
    <w:basedOn w:val="Normal"/>
    <w:qFormat/>
    <w:locked/>
    <w:rsid w:val="009D594F"/>
    <w:pPr>
      <w:ind w:right="424"/>
      <w:jc w:val="right"/>
    </w:pPr>
  </w:style>
  <w:style w:type="character" w:styleId="Lienhypertexte">
    <w:name w:val="Hyperlink"/>
    <w:uiPriority w:val="99"/>
    <w:unhideWhenUsed/>
    <w:locked/>
    <w:rsid w:val="00153201"/>
    <w:rPr>
      <w:color w:val="0000FF"/>
      <w:u w:val="single"/>
    </w:rPr>
  </w:style>
  <w:style w:type="table" w:styleId="Grilledutableau">
    <w:name w:val="Table Grid"/>
    <w:basedOn w:val="TableauNormal"/>
    <w:uiPriority w:val="39"/>
    <w:locked/>
    <w:rsid w:val="00E638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umrotation">
    <w:name w:val="/numérotation/"/>
    <w:basedOn w:val="corpsNormal"/>
    <w:qFormat/>
    <w:locked/>
    <w:rsid w:val="0072509C"/>
    <w:pPr>
      <w:spacing w:after="0"/>
      <w:ind w:left="851"/>
    </w:pPr>
    <w:rPr>
      <w:rFonts w:ascii="Arial" w:hAnsi="Arial" w:cs="Arial"/>
      <w:color w:val="A6A6A6"/>
      <w:sz w:val="48"/>
      <w:szCs w:val="48"/>
    </w:rPr>
  </w:style>
  <w:style w:type="paragraph" w:customStyle="1" w:styleId="arialblack9">
    <w:name w:val="/arial black 9/"/>
    <w:basedOn w:val="corpsNormal"/>
    <w:qFormat/>
    <w:locked/>
    <w:rsid w:val="007F0F11"/>
    <w:pPr>
      <w:ind w:left="-1560" w:firstLine="992"/>
    </w:pPr>
    <w:rPr>
      <w:rFonts w:ascii="Arial Black" w:hAnsi="Arial Black" w:cs="Arial"/>
      <w:sz w:val="18"/>
      <w:szCs w:val="20"/>
    </w:rPr>
  </w:style>
  <w:style w:type="paragraph" w:customStyle="1" w:styleId="exposant">
    <w:name w:val="*exposant"/>
    <w:basedOn w:val="centrer"/>
    <w:qFormat/>
    <w:rsid w:val="004B6D47"/>
    <w:rPr>
      <w:vertAlign w:val="superscript"/>
    </w:rPr>
  </w:style>
  <w:style w:type="paragraph" w:customStyle="1" w:styleId="centrer">
    <w:name w:val="*centrer"/>
    <w:basedOn w:val="arialregular10text"/>
    <w:qFormat/>
    <w:rsid w:val="00625A8A"/>
    <w:pPr>
      <w:ind w:right="-285"/>
      <w:jc w:val="center"/>
    </w:pPr>
  </w:style>
  <w:style w:type="paragraph" w:customStyle="1" w:styleId="arialregular10text">
    <w:name w:val="/arial regular 10 text/"/>
    <w:basedOn w:val="corpsNormal"/>
    <w:qFormat/>
    <w:locked/>
    <w:rsid w:val="00A90CA0"/>
    <w:pPr>
      <w:ind w:left="567"/>
    </w:pPr>
    <w:rPr>
      <w:rFonts w:ascii="Arial" w:hAnsi="Arial" w:cs="Arial"/>
    </w:rPr>
  </w:style>
  <w:style w:type="paragraph" w:customStyle="1" w:styleId="corpsdetexte">
    <w:name w:val="*corps de texte"/>
    <w:basedOn w:val="arialregular10text"/>
    <w:qFormat/>
    <w:rsid w:val="004D38C8"/>
    <w:pPr>
      <w:spacing w:after="0"/>
    </w:pPr>
  </w:style>
  <w:style w:type="paragraph" w:customStyle="1" w:styleId="aligndroite">
    <w:name w:val="*aligné à droite"/>
    <w:basedOn w:val="arialregular9droite"/>
    <w:qFormat/>
    <w:rsid w:val="007522D4"/>
    <w:pPr>
      <w:ind w:left="567" w:right="-285"/>
    </w:pPr>
  </w:style>
  <w:style w:type="paragraph" w:customStyle="1" w:styleId="arialregular9droite">
    <w:name w:val="/arial regular 9 droite/"/>
    <w:basedOn w:val="Normal"/>
    <w:qFormat/>
    <w:locked/>
    <w:rsid w:val="00A90CA0"/>
    <w:pPr>
      <w:jc w:val="right"/>
    </w:pPr>
    <w:rPr>
      <w:rFonts w:cs="Arial"/>
      <w:sz w:val="20"/>
      <w:szCs w:val="20"/>
    </w:rPr>
  </w:style>
  <w:style w:type="paragraph" w:customStyle="1" w:styleId="aligndroitegras">
    <w:name w:val="*aligné à droite gras"/>
    <w:basedOn w:val="arialbold9droite"/>
    <w:qFormat/>
    <w:rsid w:val="007522D4"/>
    <w:pPr>
      <w:ind w:left="567" w:right="-285"/>
    </w:pPr>
  </w:style>
  <w:style w:type="paragraph" w:customStyle="1" w:styleId="arialbold9droite">
    <w:name w:val="/arial bold 9 droite/"/>
    <w:basedOn w:val="styleCorpsDeLettre"/>
    <w:qFormat/>
    <w:locked/>
    <w:rsid w:val="00A90CA0"/>
    <w:pPr>
      <w:jc w:val="right"/>
    </w:pPr>
    <w:rPr>
      <w:rFonts w:ascii="Arial" w:hAnsi="Arial" w:cs="Arial"/>
      <w:b/>
    </w:rPr>
  </w:style>
  <w:style w:type="paragraph" w:customStyle="1" w:styleId="saisirobjet">
    <w:name w:val="/saisir objet/"/>
    <w:basedOn w:val="corpsNormal"/>
    <w:qFormat/>
    <w:locked/>
    <w:rsid w:val="00122D86"/>
    <w:pPr>
      <w:ind w:left="213"/>
    </w:pPr>
    <w:rPr>
      <w:rFonts w:ascii="Arial Black" w:hAnsi="Arial Black"/>
      <w:sz w:val="18"/>
      <w:szCs w:val="18"/>
    </w:rPr>
  </w:style>
  <w:style w:type="paragraph" w:customStyle="1" w:styleId="arialbold9">
    <w:name w:val="/arial bold 9/"/>
    <w:basedOn w:val="corpsNormal"/>
    <w:qFormat/>
    <w:locked/>
    <w:rsid w:val="00021D71"/>
    <w:pPr>
      <w:ind w:left="213"/>
    </w:pPr>
    <w:rPr>
      <w:rFonts w:ascii="Arial" w:hAnsi="Arial" w:cs="Arial"/>
      <w:b/>
      <w:sz w:val="18"/>
      <w:szCs w:val="18"/>
    </w:rPr>
  </w:style>
  <w:style w:type="paragraph" w:customStyle="1" w:styleId="arialregular9">
    <w:name w:val="/arial regular 9/"/>
    <w:basedOn w:val="corpsNormal"/>
    <w:qFormat/>
    <w:locked/>
    <w:rsid w:val="00CA7F1A"/>
    <w:pPr>
      <w:ind w:left="213"/>
    </w:pPr>
    <w:rPr>
      <w:rFonts w:ascii="Arial" w:hAnsi="Arial" w:cs="Arial"/>
      <w:sz w:val="18"/>
      <w:szCs w:val="18"/>
    </w:rPr>
  </w:style>
  <w:style w:type="paragraph" w:customStyle="1" w:styleId="indice">
    <w:name w:val="*indice"/>
    <w:basedOn w:val="exposant"/>
    <w:qFormat/>
    <w:rsid w:val="004B6D47"/>
    <w:rPr>
      <w:vertAlign w:val="subscript"/>
    </w:rPr>
  </w:style>
  <w:style w:type="paragraph" w:customStyle="1" w:styleId="gras">
    <w:name w:val="*gras"/>
    <w:basedOn w:val="centrer"/>
    <w:qFormat/>
    <w:rsid w:val="004B6D47"/>
    <w:pPr>
      <w:jc w:val="left"/>
    </w:pPr>
    <w:rPr>
      <w:b/>
    </w:rPr>
  </w:style>
  <w:style w:type="paragraph" w:customStyle="1" w:styleId="italique">
    <w:name w:val="*italique"/>
    <w:basedOn w:val="gras"/>
    <w:qFormat/>
    <w:rsid w:val="004B6D47"/>
    <w:rPr>
      <w:b w:val="0"/>
      <w:i/>
    </w:rPr>
  </w:style>
  <w:style w:type="paragraph" w:customStyle="1" w:styleId="grascentr">
    <w:name w:val="*gras + centré"/>
    <w:basedOn w:val="italique"/>
    <w:qFormat/>
    <w:rsid w:val="004B6D47"/>
    <w:pPr>
      <w:jc w:val="center"/>
    </w:pPr>
    <w:rPr>
      <w:b/>
      <w:i w:val="0"/>
    </w:rPr>
  </w:style>
  <w:style w:type="paragraph" w:customStyle="1" w:styleId="pucenumro">
    <w:name w:val="*puce numéro"/>
    <w:basedOn w:val="grascentr"/>
    <w:qFormat/>
    <w:rsid w:val="004B6D47"/>
    <w:pPr>
      <w:ind w:left="1080" w:hanging="360"/>
      <w:jc w:val="left"/>
    </w:pPr>
    <w:rPr>
      <w:b w:val="0"/>
    </w:rPr>
  </w:style>
  <w:style w:type="paragraph" w:customStyle="1" w:styleId="puceronde">
    <w:name w:val="*puce ronde"/>
    <w:basedOn w:val="pucenumro"/>
    <w:qFormat/>
    <w:rsid w:val="004B6D47"/>
    <w:pPr>
      <w:ind w:left="360"/>
    </w:pPr>
  </w:style>
  <w:style w:type="paragraph" w:customStyle="1" w:styleId="soulign">
    <w:name w:val="*souligné"/>
    <w:basedOn w:val="puceronde"/>
    <w:qFormat/>
    <w:rsid w:val="004B6D47"/>
    <w:pPr>
      <w:ind w:left="567" w:firstLine="0"/>
    </w:pPr>
    <w:rPr>
      <w:u w:val="single"/>
    </w:rPr>
  </w:style>
  <w:style w:type="paragraph" w:styleId="Paragraphedeliste">
    <w:name w:val="List Paragraph"/>
    <w:basedOn w:val="Normal"/>
    <w:qFormat/>
    <w:locked/>
    <w:rsid w:val="00135E3C"/>
    <w:pPr>
      <w:ind w:left="720"/>
      <w:contextualSpacing/>
    </w:pPr>
  </w:style>
  <w:style w:type="paragraph" w:styleId="Sansinterligne">
    <w:name w:val="No Spacing"/>
    <w:qFormat/>
    <w:locked/>
    <w:rsid w:val="00135E3C"/>
    <w:pPr>
      <w:suppressAutoHyphens/>
      <w:jc w:val="both"/>
    </w:pPr>
    <w:rPr>
      <w:rFonts w:ascii="Calibri" w:hAnsi="Calibri"/>
      <w:sz w:val="22"/>
      <w:szCs w:val="22"/>
      <w:lang w:eastAsia="zh-CN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833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4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nedesmousseaux\MAIRIE%20DE%20SARZEAU\Sharepoint%20Commun%20-%20COM%20-%20COM\P04%20-%20CHARTE%20GRAPHIQUE\MODELES%20DE%20DOC%20COM\BASE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13e34a-e532-422d-b0a8-777e3973757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EDE5F47E9B4986196D030BBEE6B0" ma:contentTypeVersion="14" ma:contentTypeDescription="Crée un document." ma:contentTypeScope="" ma:versionID="501522041e89fba07f54d52c12b6d28f">
  <xsd:schema xmlns:xsd="http://www.w3.org/2001/XMLSchema" xmlns:xs="http://www.w3.org/2001/XMLSchema" xmlns:p="http://schemas.microsoft.com/office/2006/metadata/properties" xmlns:ns2="6f13e34a-e532-422d-b0a8-777e39737578" xmlns:ns3="ba0ae658-ee18-4cd7-9ddc-c0330940d6d8" targetNamespace="http://schemas.microsoft.com/office/2006/metadata/properties" ma:root="true" ma:fieldsID="549998ea73416ab5213d69dd81697f30" ns2:_="" ns3:_="">
    <xsd:import namespace="6f13e34a-e532-422d-b0a8-777e39737578"/>
    <xsd:import namespace="ba0ae658-ee18-4cd7-9ddc-c0330940d6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3e34a-e532-422d-b0a8-777e397375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d9579e6c-af42-4786-94b9-cb2f1b466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ae658-ee18-4cd7-9ddc-c0330940d6d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D8502-906B-4DBF-A1AA-3FE570C705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9E27E5-32A0-4BB2-BAA1-26A2476987FF}">
  <ds:schemaRefs>
    <ds:schemaRef ds:uri="http://schemas.microsoft.com/office/2006/metadata/properties"/>
    <ds:schemaRef ds:uri="http://schemas.microsoft.com/office/infopath/2007/PartnerControls"/>
    <ds:schemaRef ds:uri="6f13e34a-e532-422d-b0a8-777e39737578"/>
  </ds:schemaRefs>
</ds:datastoreItem>
</file>

<file path=customXml/itemProps3.xml><?xml version="1.0" encoding="utf-8"?>
<ds:datastoreItem xmlns:ds="http://schemas.openxmlformats.org/officeDocument/2006/customXml" ds:itemID="{239997B3-DB9F-4A2B-8E83-08AE2E1C21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13e34a-e532-422d-b0a8-777e39737578"/>
    <ds:schemaRef ds:uri="ba0ae658-ee18-4cd7-9ddc-c0330940d6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848DC3-9849-4E9B-A74B-1841CAA15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BASE.dot</Template>
  <TotalTime>14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Links>
    <vt:vector size="6" baseType="variant">
      <vt:variant>
        <vt:i4>3342368</vt:i4>
      </vt:variant>
      <vt:variant>
        <vt:i4>3</vt:i4>
      </vt:variant>
      <vt:variant>
        <vt:i4>0</vt:i4>
      </vt:variant>
      <vt:variant>
        <vt:i4>5</vt:i4>
      </vt:variant>
      <vt:variant>
        <vt:lpwstr>https://www.catherinepouplain.com/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Charlene Desmousseaux</dc:creator>
  <cp:keywords/>
  <dc:description/>
  <cp:lastModifiedBy>LEMOINE Anthony</cp:lastModifiedBy>
  <cp:revision>30</cp:revision>
  <cp:lastPrinted>2009-07-21T19:03:00Z</cp:lastPrinted>
  <dcterms:created xsi:type="dcterms:W3CDTF">2026-01-17T01:28:00Z</dcterms:created>
  <dcterms:modified xsi:type="dcterms:W3CDTF">2026-03-13T18:45:00Z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0x01010059A3EDE5F47E9B4986196D030BBEE6B0</vt:lpwstr>
  </property>
  <property fmtid="{D5CDD505-2E9C-101B-9397-08002B2CF9AE}" pid="3" name="MediaServiceImageTags">
    <vt:lpwstr/>
  </property>
</Properties>
</file>