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42F05" w14:textId="77777777" w:rsidR="00060968" w:rsidRPr="004213F6" w:rsidRDefault="00060968" w:rsidP="009D594F">
      <w:pPr>
        <w:pStyle w:val="corpsNormal"/>
        <w:rPr>
          <w:sz w:val="28"/>
          <w:szCs w:val="28"/>
        </w:rPr>
      </w:pPr>
    </w:p>
    <w:p w14:paraId="0E3C7F67" w14:textId="77777777" w:rsidR="004213F6" w:rsidRDefault="004213F6" w:rsidP="009D594F">
      <w:pPr>
        <w:pStyle w:val="corpsNormal"/>
        <w:rPr>
          <w:sz w:val="28"/>
          <w:szCs w:val="28"/>
        </w:rPr>
      </w:pPr>
    </w:p>
    <w:p w14:paraId="41F048D1" w14:textId="77777777" w:rsidR="009A0A04" w:rsidRDefault="009A0A04" w:rsidP="009D594F">
      <w:pPr>
        <w:pStyle w:val="corpsNormal"/>
        <w:rPr>
          <w:sz w:val="28"/>
          <w:szCs w:val="28"/>
        </w:rPr>
      </w:pPr>
    </w:p>
    <w:p w14:paraId="3A264ED2" w14:textId="1767BF4A" w:rsidR="004213F6" w:rsidRPr="00FC5422" w:rsidRDefault="007D67DF" w:rsidP="00BB3329">
      <w:pPr>
        <w:pStyle w:val="numrotation"/>
      </w:pPr>
      <w:r>
        <w:rPr>
          <w:rFonts w:ascii="Arial Black" w:hAnsi="Arial Black"/>
          <w:color w:val="auto"/>
          <w:sz w:val="72"/>
          <w:szCs w:val="72"/>
        </w:rPr>
        <w:fldChar w:fldCharType="begin">
          <w:ffData>
            <w:name w:val="Texte12"/>
            <w:enabled/>
            <w:calcOnExit w:val="0"/>
            <w:textInput>
              <w:default w:val="Convention"/>
            </w:textInput>
          </w:ffData>
        </w:fldChar>
      </w:r>
      <w:bookmarkStart w:id="0" w:name="Texte12"/>
      <w:r>
        <w:rPr>
          <w:rFonts w:ascii="Arial Black" w:hAnsi="Arial Black"/>
          <w:color w:val="auto"/>
          <w:sz w:val="72"/>
          <w:szCs w:val="72"/>
        </w:rPr>
        <w:instrText xml:space="preserve"> FORMTEXT </w:instrText>
      </w:r>
      <w:r>
        <w:rPr>
          <w:rFonts w:ascii="Arial Black" w:hAnsi="Arial Black"/>
          <w:color w:val="auto"/>
          <w:sz w:val="72"/>
          <w:szCs w:val="72"/>
        </w:rPr>
      </w:r>
      <w:r>
        <w:rPr>
          <w:rFonts w:ascii="Arial Black" w:hAnsi="Arial Black"/>
          <w:color w:val="auto"/>
          <w:sz w:val="72"/>
          <w:szCs w:val="72"/>
        </w:rPr>
        <w:fldChar w:fldCharType="separate"/>
      </w:r>
      <w:r>
        <w:rPr>
          <w:rFonts w:ascii="Arial Black" w:hAnsi="Arial Black"/>
          <w:noProof/>
          <w:color w:val="auto"/>
          <w:sz w:val="72"/>
          <w:szCs w:val="72"/>
        </w:rPr>
        <w:t>Convention</w:t>
      </w:r>
      <w:r>
        <w:rPr>
          <w:rFonts w:ascii="Arial Black" w:hAnsi="Arial Black"/>
          <w:color w:val="auto"/>
          <w:sz w:val="72"/>
          <w:szCs w:val="72"/>
        </w:rPr>
        <w:fldChar w:fldCharType="end"/>
      </w:r>
      <w:bookmarkEnd w:id="0"/>
      <w:r w:rsidR="00EB2033" w:rsidRPr="00087E42">
        <w:rPr>
          <w:noProof/>
          <w:color w:val="auto"/>
          <w:lang w:eastAsia="fr-FR"/>
        </w:rPr>
        <mc:AlternateContent>
          <mc:Choice Requires="wps">
            <w:drawing>
              <wp:anchor distT="0" distB="0" distL="114300" distR="114300" simplePos="0" relativeHeight="251658241" behindDoc="0" locked="0" layoutInCell="1" allowOverlap="1" wp14:anchorId="272BBA2E" wp14:editId="3A9E3D46">
                <wp:simplePos x="0" y="0"/>
                <wp:positionH relativeFrom="column">
                  <wp:posOffset>197485</wp:posOffset>
                </wp:positionH>
                <wp:positionV relativeFrom="paragraph">
                  <wp:posOffset>506730</wp:posOffset>
                </wp:positionV>
                <wp:extent cx="635" cy="7272020"/>
                <wp:effectExtent l="8890" t="8255" r="0" b="635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272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2D13AB1" id="_x0000_t32" coordsize="21600,21600" o:spt="32" o:oned="t" path="m,l21600,21600e" filled="f">
                <v:path arrowok="t" fillok="f" o:connecttype="none"/>
                <o:lock v:ext="edit" shapetype="t"/>
              </v:shapetype>
              <v:shape id="AutoShape 8" o:spid="_x0000_s1026" type="#_x0000_t32" style="position:absolute;margin-left:15.55pt;margin-top:39.9pt;width:.05pt;height:572.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"/>
            </w:pict>
          </mc:Fallback>
        </mc:AlternateContent>
      </w:r>
      <w:r w:rsidR="00EB2033" w:rsidRPr="00087E42">
        <w:rPr>
          <w:noProof/>
          <w:color w:val="auto"/>
          <w:lang w:eastAsia="fr-FR"/>
        </w:rPr>
        <mc:AlternateContent>
          <mc:Choice Requires="wps">
            <w:drawing>
              <wp:anchor distT="0" distB="0" distL="114300" distR="114300" simplePos="0" relativeHeight="251658240" behindDoc="0" locked="0" layoutInCell="1" allowOverlap="1" wp14:anchorId="53924F46" wp14:editId="1911B85F">
                <wp:simplePos x="0" y="0"/>
                <wp:positionH relativeFrom="column">
                  <wp:posOffset>197485</wp:posOffset>
                </wp:positionH>
                <wp:positionV relativeFrom="paragraph">
                  <wp:posOffset>501650</wp:posOffset>
                </wp:positionV>
                <wp:extent cx="5884545" cy="0"/>
                <wp:effectExtent l="8890" t="3175" r="2540" b="63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A71002" id="AutoShape 7" o:spid="_x0000_s1026" type="#_x0000_t32" style="position:absolute;margin-left:15.55pt;margin-top:39.5pt;width:463.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"/>
            </w:pict>
          </mc:Fallback>
        </mc:AlternateContent>
      </w:r>
      <w:r w:rsidR="00FC5422">
        <w:rPr>
          <w:rFonts w:ascii="Arial Black" w:hAnsi="Arial Black"/>
          <w:sz w:val="72"/>
          <w:szCs w:val="72"/>
        </w:rPr>
        <w:t xml:space="preserve"> </w:t>
      </w:r>
    </w:p>
    <w:p w14:paraId="1FB57B8C" w14:textId="77777777" w:rsidR="00135E3C" w:rsidRDefault="00135E3C" w:rsidP="00135E3C">
      <w:pPr>
        <w:spacing w:after="0"/>
        <w:rPr>
          <w:rFonts w:ascii="Trebuchet MS" w:hAnsi="Trebuchet MS" w:cs="Trebuchet MS"/>
          <w:b/>
          <w:sz w:val="26"/>
          <w:szCs w:val="26"/>
          <w:u w:val="single"/>
        </w:rPr>
      </w:pPr>
    </w:p>
    <w:p w14:paraId="1051711F" w14:textId="77777777" w:rsidR="00135E3C" w:rsidRPr="008A283E" w:rsidRDefault="00135E3C" w:rsidP="00135E3C">
      <w:pPr>
        <w:spacing w:after="0"/>
        <w:jc w:val="center"/>
        <w:rPr>
          <w:rFonts w:asciiTheme="minorHAnsi" w:hAnsiTheme="minorHAnsi" w:cstheme="minorHAnsi"/>
          <w:b/>
          <w:sz w:val="32"/>
          <w:szCs w:val="32"/>
          <w:u w:val="single"/>
        </w:rPr>
      </w:pPr>
      <w:r w:rsidRPr="008A283E">
        <w:rPr>
          <w:rFonts w:asciiTheme="minorHAnsi" w:hAnsiTheme="minorHAnsi" w:cstheme="minorHAnsi"/>
          <w:b/>
          <w:sz w:val="32"/>
          <w:szCs w:val="32"/>
          <w:u w:val="single"/>
        </w:rPr>
        <w:t>Espace Culturel l’Hermine</w:t>
      </w:r>
    </w:p>
    <w:p w14:paraId="1F6D5BC6" w14:textId="77777777" w:rsidR="00135E3C" w:rsidRPr="008A283E" w:rsidRDefault="00135E3C" w:rsidP="00135E3C">
      <w:pPr>
        <w:spacing w:after="0"/>
        <w:jc w:val="center"/>
        <w:rPr>
          <w:rFonts w:asciiTheme="minorHAnsi" w:hAnsiTheme="minorHAnsi" w:cstheme="minorHAnsi"/>
          <w:b/>
          <w:sz w:val="32"/>
          <w:szCs w:val="32"/>
          <w:u w:val="single"/>
        </w:rPr>
      </w:pPr>
    </w:p>
    <w:p w14:paraId="6AED3552" w14:textId="77777777" w:rsidR="00135E3C" w:rsidRPr="008A283E" w:rsidRDefault="00135E3C" w:rsidP="00135E3C">
      <w:pPr>
        <w:spacing w:after="0"/>
        <w:ind w:left="993"/>
        <w:rPr>
          <w:rFonts w:asciiTheme="minorHAnsi" w:eastAsia="Times New Roman" w:hAnsiTheme="minorHAnsi" w:cstheme="minorHAnsi"/>
          <w:bCs/>
          <w:color w:val="212121"/>
          <w:lang w:eastAsia="fr-FR"/>
        </w:rPr>
      </w:pPr>
      <w:bookmarkStart w:id="1" w:name="_GoBack"/>
      <w:bookmarkEnd w:id="1"/>
    </w:p>
    <w:p w14:paraId="292384ED" w14:textId="215C2E3E" w:rsidR="00135E3C" w:rsidRPr="00A25C13" w:rsidRDefault="00B1790A" w:rsidP="00135E3C">
      <w:pPr>
        <w:spacing w:after="0"/>
        <w:ind w:left="993"/>
        <w:rPr>
          <w:rFonts w:asciiTheme="minorHAnsi" w:eastAsia="Times New Roman" w:hAnsiTheme="minorHAnsi" w:cstheme="minorHAnsi"/>
          <w:b/>
          <w:bCs/>
          <w:sz w:val="24"/>
          <w:szCs w:val="24"/>
          <w:lang w:eastAsia="fr-FR"/>
        </w:rPr>
      </w:pPr>
      <w:r w:rsidRPr="008A65C1">
        <w:rPr>
          <w:rFonts w:asciiTheme="minorHAnsi" w:eastAsia="Times New Roman" w:hAnsiTheme="minorHAnsi" w:cstheme="minorHAnsi"/>
          <w:b/>
          <w:bCs/>
          <w:sz w:val="24"/>
          <w:szCs w:val="24"/>
          <w:highlight w:val="yellow"/>
          <w:lang w:eastAsia="fr-FR"/>
        </w:rPr>
        <w:t>CATHERINE POUPLAIN</w:t>
      </w:r>
      <w:r>
        <w:rPr>
          <w:rFonts w:asciiTheme="minorHAnsi" w:eastAsia="Times New Roman" w:hAnsiTheme="minorHAnsi" w:cstheme="minorHAnsi"/>
          <w:b/>
          <w:bCs/>
          <w:sz w:val="24"/>
          <w:szCs w:val="24"/>
          <w:lang w:eastAsia="fr-FR"/>
        </w:rPr>
        <w:t xml:space="preserve"> </w:t>
      </w:r>
    </w:p>
    <w:p w14:paraId="52AF2E92" w14:textId="408C49D9" w:rsidR="00135E3C" w:rsidRPr="00A25C13" w:rsidRDefault="00135E3C" w:rsidP="00135E3C">
      <w:pPr>
        <w:pStyle w:val="Sansinterligne"/>
        <w:ind w:left="993"/>
        <w:rPr>
          <w:rFonts w:asciiTheme="minorHAnsi" w:eastAsia="Times New Roman" w:hAnsiTheme="minorHAnsi" w:cstheme="minorHAnsi"/>
          <w:lang w:eastAsia="fr-FR"/>
        </w:rPr>
      </w:pPr>
      <w:r w:rsidRPr="00A25C13">
        <w:rPr>
          <w:rFonts w:asciiTheme="minorHAnsi" w:hAnsiTheme="minorHAnsi" w:cstheme="minorHAnsi"/>
        </w:rPr>
        <w:t xml:space="preserve">Numéro SIRET : </w:t>
      </w:r>
      <w:r w:rsidRPr="00A25C13">
        <w:rPr>
          <w:rFonts w:asciiTheme="minorHAnsi" w:hAnsiTheme="minorHAnsi" w:cstheme="minorHAnsi"/>
        </w:rPr>
        <w:tab/>
      </w:r>
      <w:r w:rsidRPr="00A25C13">
        <w:rPr>
          <w:rFonts w:asciiTheme="minorHAnsi" w:hAnsiTheme="minorHAnsi" w:cstheme="minorHAnsi"/>
        </w:rPr>
        <w:tab/>
      </w:r>
      <w:r w:rsidR="00942B13" w:rsidRPr="00942B13">
        <w:rPr>
          <w:rFonts w:asciiTheme="minorHAnsi" w:eastAsia="Times New Roman" w:hAnsiTheme="minorHAnsi" w:cstheme="minorHAnsi"/>
          <w:highlight w:val="yellow"/>
          <w:lang w:eastAsia="fr-FR"/>
        </w:rPr>
        <w:t>XXXXXXXXXXXXXXXXXXXXX</w:t>
      </w:r>
    </w:p>
    <w:p w14:paraId="1FB97596" w14:textId="6E69868C" w:rsidR="00135E3C" w:rsidRPr="00A25C13" w:rsidRDefault="00135E3C" w:rsidP="00135E3C">
      <w:pPr>
        <w:pStyle w:val="Sansinterligne"/>
        <w:ind w:left="993"/>
        <w:rPr>
          <w:rFonts w:asciiTheme="minorHAnsi" w:eastAsia="Times New Roman" w:hAnsiTheme="minorHAnsi" w:cstheme="minorHAnsi"/>
          <w:lang w:eastAsia="fr-FR"/>
        </w:rPr>
      </w:pPr>
      <w:r w:rsidRPr="00A25C13">
        <w:rPr>
          <w:rFonts w:asciiTheme="minorHAnsi" w:hAnsiTheme="minorHAnsi" w:cstheme="minorHAnsi"/>
        </w:rPr>
        <w:t>Adresse :</w:t>
      </w:r>
      <w:r w:rsidRPr="00A25C13">
        <w:rPr>
          <w:rFonts w:asciiTheme="minorHAnsi" w:hAnsiTheme="minorHAnsi" w:cstheme="minorHAnsi"/>
        </w:rPr>
        <w:tab/>
        <w:t xml:space="preserve"> </w:t>
      </w:r>
      <w:r w:rsidRPr="00A25C13">
        <w:rPr>
          <w:rFonts w:asciiTheme="minorHAnsi" w:hAnsiTheme="minorHAnsi" w:cstheme="minorHAnsi"/>
        </w:rPr>
        <w:tab/>
      </w:r>
      <w:r w:rsidRPr="00A25C13">
        <w:rPr>
          <w:rFonts w:asciiTheme="minorHAnsi" w:hAnsiTheme="minorHAnsi" w:cstheme="minorHAnsi"/>
        </w:rPr>
        <w:tab/>
      </w:r>
      <w:r w:rsidR="00942B13" w:rsidRPr="00942B13">
        <w:rPr>
          <w:rFonts w:asciiTheme="minorHAnsi" w:hAnsiTheme="minorHAnsi" w:cstheme="minorHAnsi"/>
          <w:highlight w:val="yellow"/>
        </w:rPr>
        <w:t>XXXXXXXXXXXXXXXXXXXXX</w:t>
      </w:r>
    </w:p>
    <w:p w14:paraId="28E0AD79" w14:textId="53BCF22C" w:rsidR="00135E3C" w:rsidRPr="00A25C13" w:rsidRDefault="00135E3C" w:rsidP="00135E3C">
      <w:pPr>
        <w:suppressAutoHyphens w:val="0"/>
        <w:autoSpaceDE w:val="0"/>
        <w:autoSpaceDN w:val="0"/>
        <w:adjustRightInd w:val="0"/>
        <w:spacing w:after="0"/>
        <w:ind w:left="993"/>
        <w:jc w:val="left"/>
        <w:rPr>
          <w:rFonts w:asciiTheme="minorHAnsi" w:eastAsia="Times New Roman" w:hAnsiTheme="minorHAnsi" w:cstheme="minorHAnsi"/>
          <w:lang w:eastAsia="fr-FR"/>
        </w:rPr>
      </w:pPr>
      <w:r w:rsidRPr="00A25C13">
        <w:rPr>
          <w:rFonts w:asciiTheme="minorHAnsi" w:eastAsia="Times New Roman" w:hAnsiTheme="minorHAnsi" w:cstheme="minorHAnsi"/>
          <w:lang w:eastAsia="fr-FR"/>
        </w:rPr>
        <w:t xml:space="preserve">Tél : </w:t>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r w:rsidR="00D86090" w:rsidRPr="00D86090">
        <w:rPr>
          <w:rFonts w:asciiTheme="minorHAnsi" w:eastAsia="Times New Roman" w:hAnsiTheme="minorHAnsi" w:cstheme="minorHAnsi"/>
          <w:lang w:eastAsia="fr-FR"/>
        </w:rPr>
        <w:t xml:space="preserve">06 07 78 37 44 </w:t>
      </w:r>
      <w:r w:rsidR="00942B13">
        <w:rPr>
          <w:rFonts w:asciiTheme="minorHAnsi" w:eastAsia="Times New Roman" w:hAnsiTheme="minorHAnsi" w:cstheme="minorHAnsi"/>
          <w:lang w:eastAsia="fr-FR"/>
        </w:rPr>
        <w:t xml:space="preserve"> </w:t>
      </w:r>
    </w:p>
    <w:p w14:paraId="4E6BB45A" w14:textId="3E132007" w:rsidR="00135E3C" w:rsidRPr="00A25C13" w:rsidRDefault="00135E3C" w:rsidP="00135E3C">
      <w:pPr>
        <w:suppressAutoHyphens w:val="0"/>
        <w:autoSpaceDE w:val="0"/>
        <w:autoSpaceDN w:val="0"/>
        <w:adjustRightInd w:val="0"/>
        <w:spacing w:after="0"/>
        <w:ind w:left="993"/>
        <w:jc w:val="left"/>
        <w:rPr>
          <w:rFonts w:asciiTheme="minorHAnsi" w:eastAsia="Times New Roman" w:hAnsiTheme="minorHAnsi" w:cstheme="minorHAnsi"/>
          <w:lang w:eastAsia="fr-FR"/>
        </w:rPr>
      </w:pPr>
      <w:r w:rsidRPr="00A25C13">
        <w:rPr>
          <w:rFonts w:asciiTheme="minorHAnsi" w:eastAsia="Times New Roman" w:hAnsiTheme="minorHAnsi" w:cstheme="minorHAnsi"/>
          <w:lang w:eastAsia="fr-FR"/>
        </w:rPr>
        <w:t xml:space="preserve">E-mail : </w:t>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hyperlink r:id="rId11" w:tgtFrame="_blank" w:history="1">
        <w:r w:rsidR="00D570C5" w:rsidRPr="00D570C5">
          <w:rPr>
            <w:rStyle w:val="Lienhypertexte"/>
            <w:rFonts w:asciiTheme="minorHAnsi" w:eastAsia="Times New Roman" w:hAnsiTheme="minorHAnsi" w:cstheme="minorHAnsi"/>
            <w:lang w:eastAsia="fr-FR"/>
          </w:rPr>
          <w:t xml:space="preserve">catherinepouplain.com </w:t>
        </w:r>
      </w:hyperlink>
    </w:p>
    <w:p w14:paraId="77ECEBA8" w14:textId="072D91A3" w:rsidR="008333C9" w:rsidRPr="00A25C13" w:rsidRDefault="008333C9" w:rsidP="00135E3C">
      <w:pPr>
        <w:suppressAutoHyphens w:val="0"/>
        <w:autoSpaceDE w:val="0"/>
        <w:autoSpaceDN w:val="0"/>
        <w:adjustRightInd w:val="0"/>
        <w:spacing w:after="0"/>
        <w:ind w:left="993"/>
        <w:jc w:val="left"/>
        <w:rPr>
          <w:rFonts w:asciiTheme="minorHAnsi" w:eastAsia="Times New Roman" w:hAnsiTheme="minorHAnsi" w:cstheme="minorHAnsi"/>
          <w:lang w:eastAsia="fr-FR"/>
        </w:rPr>
      </w:pPr>
      <w:r w:rsidRPr="00A25C13">
        <w:rPr>
          <w:rFonts w:asciiTheme="minorHAnsi" w:eastAsia="Times New Roman" w:hAnsiTheme="minorHAnsi" w:cstheme="minorHAnsi"/>
          <w:lang w:eastAsia="fr-FR"/>
        </w:rPr>
        <w:t xml:space="preserve">Code APE : </w:t>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r w:rsidRPr="00A25C13">
        <w:rPr>
          <w:rFonts w:asciiTheme="minorHAnsi" w:eastAsia="Times New Roman" w:hAnsiTheme="minorHAnsi" w:cstheme="minorHAnsi"/>
          <w:lang w:eastAsia="fr-FR"/>
        </w:rPr>
        <w:tab/>
      </w:r>
      <w:r w:rsidR="00D570C5" w:rsidRPr="00D570C5">
        <w:rPr>
          <w:rFonts w:asciiTheme="minorHAnsi" w:eastAsia="Times New Roman" w:hAnsiTheme="minorHAnsi" w:cstheme="minorHAnsi"/>
          <w:highlight w:val="yellow"/>
          <w:lang w:eastAsia="fr-FR"/>
        </w:rPr>
        <w:t>XXXX</w:t>
      </w:r>
    </w:p>
    <w:p w14:paraId="571BF83B" w14:textId="063C94F0" w:rsidR="008333C9" w:rsidRPr="00A25C13" w:rsidRDefault="00A25C13" w:rsidP="00135E3C">
      <w:pPr>
        <w:suppressAutoHyphens w:val="0"/>
        <w:autoSpaceDE w:val="0"/>
        <w:autoSpaceDN w:val="0"/>
        <w:adjustRightInd w:val="0"/>
        <w:spacing w:after="0"/>
        <w:ind w:left="993"/>
        <w:jc w:val="left"/>
        <w:rPr>
          <w:rFonts w:asciiTheme="minorHAnsi" w:eastAsia="Times New Roman" w:hAnsiTheme="minorHAnsi" w:cstheme="minorHAnsi"/>
          <w:lang w:eastAsia="fr-FR"/>
        </w:rPr>
      </w:pPr>
      <w:r w:rsidRPr="00A25C13">
        <w:rPr>
          <w:rFonts w:asciiTheme="minorHAnsi" w:eastAsia="Times New Roman" w:hAnsiTheme="minorHAnsi" w:cstheme="minorHAnsi"/>
          <w:lang w:eastAsia="fr-FR"/>
        </w:rPr>
        <w:t>Numéro Licence :</w:t>
      </w:r>
      <w:r w:rsidRPr="00A25C13">
        <w:rPr>
          <w:rFonts w:asciiTheme="minorHAnsi" w:eastAsia="Times New Roman" w:hAnsiTheme="minorHAnsi" w:cstheme="minorHAnsi"/>
          <w:lang w:eastAsia="fr-FR"/>
        </w:rPr>
        <w:tab/>
        <w:t xml:space="preserve"> </w:t>
      </w:r>
      <w:r w:rsidRPr="00A25C13">
        <w:rPr>
          <w:rFonts w:asciiTheme="minorHAnsi" w:eastAsia="Times New Roman" w:hAnsiTheme="minorHAnsi" w:cstheme="minorHAnsi"/>
          <w:lang w:eastAsia="fr-FR"/>
        </w:rPr>
        <w:tab/>
      </w:r>
      <w:r w:rsidR="00CD4F10" w:rsidRPr="008E3422">
        <w:rPr>
          <w:rFonts w:asciiTheme="minorHAnsi" w:eastAsia="Times New Roman" w:hAnsiTheme="minorHAnsi" w:cstheme="minorHAnsi"/>
          <w:highlight w:val="yellow"/>
          <w:lang w:eastAsia="fr-FR"/>
        </w:rPr>
        <w:t>XXXXXXXXXXXXXXXXXXXXX</w:t>
      </w:r>
    </w:p>
    <w:p w14:paraId="14F2BFC8" w14:textId="77777777" w:rsidR="00135E3C" w:rsidRPr="00A25C13" w:rsidRDefault="00135E3C" w:rsidP="00135E3C">
      <w:pPr>
        <w:pStyle w:val="Sansinterligne"/>
        <w:ind w:left="993"/>
        <w:rPr>
          <w:rFonts w:asciiTheme="minorHAnsi" w:hAnsiTheme="minorHAnsi" w:cstheme="minorHAnsi"/>
        </w:rPr>
      </w:pPr>
    </w:p>
    <w:p w14:paraId="3FB42264" w14:textId="690A5268" w:rsidR="00135E3C" w:rsidRPr="008A283E" w:rsidRDefault="00135E3C" w:rsidP="00135E3C">
      <w:pPr>
        <w:pStyle w:val="Sansinterligne"/>
        <w:ind w:left="993"/>
        <w:rPr>
          <w:rFonts w:asciiTheme="minorHAnsi" w:hAnsiTheme="minorHAnsi" w:cstheme="minorHAnsi"/>
          <w:b/>
        </w:rPr>
      </w:pPr>
      <w:r w:rsidRPr="00A25C13">
        <w:rPr>
          <w:rFonts w:asciiTheme="minorHAnsi" w:hAnsiTheme="minorHAnsi" w:cstheme="minorHAnsi"/>
        </w:rPr>
        <w:t xml:space="preserve">Représentée par : </w:t>
      </w:r>
      <w:r w:rsidR="00122FD1" w:rsidRPr="00122FD1">
        <w:rPr>
          <w:rFonts w:asciiTheme="minorHAnsi" w:hAnsiTheme="minorHAnsi" w:cstheme="minorHAnsi"/>
          <w:highlight w:val="yellow"/>
        </w:rPr>
        <w:t>NOM Prénom, Qualité</w:t>
      </w:r>
    </w:p>
    <w:p w14:paraId="7C981BC9" w14:textId="77777777" w:rsidR="00135E3C" w:rsidRPr="008A283E" w:rsidRDefault="00135E3C" w:rsidP="00135E3C">
      <w:pPr>
        <w:pStyle w:val="Sansinterligne"/>
        <w:ind w:left="993"/>
        <w:rPr>
          <w:rFonts w:asciiTheme="minorHAnsi" w:eastAsia="Times New Roman" w:hAnsiTheme="minorHAnsi" w:cstheme="minorHAnsi"/>
          <w:lang w:eastAsia="fr-FR"/>
        </w:rPr>
      </w:pPr>
    </w:p>
    <w:p w14:paraId="726ED678" w14:textId="77777777" w:rsidR="00135E3C" w:rsidRPr="008A283E" w:rsidRDefault="00135E3C" w:rsidP="00135E3C">
      <w:pPr>
        <w:pStyle w:val="Sansinterligne"/>
        <w:ind w:left="993"/>
        <w:rPr>
          <w:rFonts w:asciiTheme="minorHAnsi" w:hAnsiTheme="minorHAnsi" w:cstheme="minorHAnsi"/>
        </w:rPr>
      </w:pPr>
      <w:r w:rsidRPr="008A283E">
        <w:rPr>
          <w:rFonts w:asciiTheme="minorHAnsi" w:hAnsiTheme="minorHAnsi" w:cstheme="minorHAnsi"/>
        </w:rPr>
        <w:t>Ci-après dénommé « LE PRODUCTEUR » d’une part,</w:t>
      </w:r>
    </w:p>
    <w:p w14:paraId="21269B87" w14:textId="77777777" w:rsidR="00135E3C" w:rsidRPr="008A283E" w:rsidRDefault="00135E3C" w:rsidP="00135E3C">
      <w:pPr>
        <w:spacing w:after="0"/>
        <w:ind w:left="993"/>
        <w:rPr>
          <w:rFonts w:asciiTheme="minorHAnsi" w:hAnsiTheme="minorHAnsi" w:cstheme="minorHAnsi"/>
          <w:b/>
        </w:rPr>
      </w:pPr>
    </w:p>
    <w:p w14:paraId="61294D1A" w14:textId="77777777"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ET</w:t>
      </w:r>
    </w:p>
    <w:p w14:paraId="087FCE18" w14:textId="77777777" w:rsidR="00135E3C" w:rsidRPr="008A283E" w:rsidRDefault="00135E3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b/>
          <w:bCs/>
        </w:rPr>
      </w:pPr>
    </w:p>
    <w:p w14:paraId="2A12148F" w14:textId="24401692" w:rsidR="00135E3C" w:rsidRPr="008A283E" w:rsidRDefault="0059322E" w:rsidP="00135E3C">
      <w:pPr>
        <w:spacing w:after="0"/>
        <w:ind w:left="993"/>
        <w:rPr>
          <w:rFonts w:asciiTheme="minorHAnsi" w:hAnsiTheme="minorHAnsi" w:cstheme="minorHAnsi"/>
          <w:b/>
        </w:rPr>
      </w:pPr>
      <w:r w:rsidRPr="008A283E">
        <w:rPr>
          <w:rFonts w:asciiTheme="minorHAnsi" w:hAnsiTheme="minorHAnsi" w:cstheme="minorHAnsi"/>
          <w:b/>
        </w:rPr>
        <w:t xml:space="preserve">LA </w:t>
      </w:r>
      <w:r w:rsidR="00192A6D" w:rsidRPr="008A283E">
        <w:rPr>
          <w:rFonts w:asciiTheme="minorHAnsi" w:hAnsiTheme="minorHAnsi" w:cstheme="minorHAnsi"/>
          <w:b/>
        </w:rPr>
        <w:t>COMMUNE DE SARZEAU</w:t>
      </w:r>
    </w:p>
    <w:p w14:paraId="588F0808" w14:textId="77777777" w:rsidR="00135E3C" w:rsidRPr="008A283E" w:rsidRDefault="00135E3C" w:rsidP="00135E3C">
      <w:pPr>
        <w:spacing w:after="0"/>
        <w:ind w:left="993"/>
        <w:rPr>
          <w:rFonts w:asciiTheme="minorHAnsi" w:hAnsiTheme="minorHAnsi" w:cstheme="minorHAnsi"/>
          <w:i/>
          <w:lang w:val="en-US"/>
        </w:rPr>
      </w:pPr>
      <w:r w:rsidRPr="008A283E">
        <w:rPr>
          <w:rFonts w:asciiTheme="minorHAnsi" w:hAnsiTheme="minorHAnsi" w:cstheme="minorHAnsi"/>
          <w:i/>
          <w:lang w:val="en-US"/>
        </w:rPr>
        <w:t xml:space="preserve">Pour </w:t>
      </w:r>
      <w:proofErr w:type="spellStart"/>
      <w:r w:rsidRPr="008A283E">
        <w:rPr>
          <w:rFonts w:asciiTheme="minorHAnsi" w:hAnsiTheme="minorHAnsi" w:cstheme="minorHAnsi"/>
          <w:i/>
          <w:lang w:val="en-US"/>
        </w:rPr>
        <w:t>l’Espace</w:t>
      </w:r>
      <w:proofErr w:type="spellEnd"/>
      <w:r w:rsidRPr="008A283E">
        <w:rPr>
          <w:rFonts w:asciiTheme="minorHAnsi" w:hAnsiTheme="minorHAnsi" w:cstheme="minorHAnsi"/>
          <w:i/>
          <w:lang w:val="en-US"/>
        </w:rPr>
        <w:t xml:space="preserve"> </w:t>
      </w:r>
      <w:proofErr w:type="spellStart"/>
      <w:r w:rsidRPr="008A283E">
        <w:rPr>
          <w:rFonts w:asciiTheme="minorHAnsi" w:hAnsiTheme="minorHAnsi" w:cstheme="minorHAnsi"/>
          <w:i/>
          <w:lang w:val="en-US"/>
        </w:rPr>
        <w:t>Culturel</w:t>
      </w:r>
      <w:proofErr w:type="spellEnd"/>
      <w:r w:rsidRPr="008A283E">
        <w:rPr>
          <w:rFonts w:asciiTheme="minorHAnsi" w:hAnsiTheme="minorHAnsi" w:cstheme="minorHAnsi"/>
          <w:i/>
          <w:lang w:val="en-US"/>
        </w:rPr>
        <w:t xml:space="preserve"> </w:t>
      </w:r>
      <w:proofErr w:type="spellStart"/>
      <w:r w:rsidRPr="008A283E">
        <w:rPr>
          <w:rFonts w:asciiTheme="minorHAnsi" w:hAnsiTheme="minorHAnsi" w:cstheme="minorHAnsi"/>
          <w:i/>
          <w:lang w:val="en-US"/>
        </w:rPr>
        <w:t>l’Hermine</w:t>
      </w:r>
      <w:proofErr w:type="spellEnd"/>
    </w:p>
    <w:p w14:paraId="0233F1AD" w14:textId="1135CA96" w:rsidR="00135E3C" w:rsidRPr="008A283E" w:rsidRDefault="00135E3C" w:rsidP="00135E3C">
      <w:pPr>
        <w:spacing w:after="0"/>
        <w:ind w:left="993"/>
        <w:rPr>
          <w:rFonts w:asciiTheme="minorHAnsi" w:hAnsiTheme="minorHAnsi" w:cstheme="minorHAnsi"/>
          <w:lang w:val="en-US"/>
        </w:rPr>
      </w:pPr>
      <w:proofErr w:type="spellStart"/>
      <w:r w:rsidRPr="008A283E">
        <w:rPr>
          <w:rFonts w:asciiTheme="minorHAnsi" w:hAnsiTheme="minorHAnsi" w:cstheme="minorHAnsi"/>
          <w:lang w:val="en-US"/>
        </w:rPr>
        <w:t>Adresse</w:t>
      </w:r>
      <w:proofErr w:type="spellEnd"/>
      <w:r w:rsidRPr="008A283E">
        <w:rPr>
          <w:rFonts w:asciiTheme="minorHAnsi" w:hAnsiTheme="minorHAnsi" w:cstheme="minorHAnsi"/>
          <w:lang w:val="en-US"/>
        </w:rPr>
        <w:t xml:space="preserve"> </w:t>
      </w:r>
      <w:proofErr w:type="spellStart"/>
      <w:proofErr w:type="gramStart"/>
      <w:r w:rsidRPr="008A283E">
        <w:rPr>
          <w:rFonts w:asciiTheme="minorHAnsi" w:hAnsiTheme="minorHAnsi" w:cstheme="minorHAnsi"/>
          <w:lang w:val="en-US"/>
        </w:rPr>
        <w:t>siège</w:t>
      </w:r>
      <w:proofErr w:type="spellEnd"/>
      <w:r w:rsidRPr="008A283E">
        <w:rPr>
          <w:rFonts w:asciiTheme="minorHAnsi" w:hAnsiTheme="minorHAnsi" w:cstheme="minorHAnsi"/>
          <w:lang w:val="en-US"/>
        </w:rPr>
        <w:t xml:space="preserve"> :</w:t>
      </w:r>
      <w:proofErr w:type="gramEnd"/>
      <w:r w:rsidRPr="008A283E">
        <w:rPr>
          <w:rFonts w:asciiTheme="minorHAnsi" w:hAnsiTheme="minorHAnsi" w:cstheme="minorHAnsi"/>
          <w:lang w:val="en-US"/>
        </w:rPr>
        <w:t xml:space="preserve"> </w:t>
      </w:r>
      <w:r w:rsidRPr="008A283E">
        <w:rPr>
          <w:rFonts w:asciiTheme="minorHAnsi" w:hAnsiTheme="minorHAnsi" w:cstheme="minorHAnsi"/>
          <w:lang w:val="en-US"/>
        </w:rPr>
        <w:tab/>
      </w:r>
      <w:r w:rsidRPr="008A283E">
        <w:rPr>
          <w:rFonts w:asciiTheme="minorHAnsi" w:hAnsiTheme="minorHAnsi" w:cstheme="minorHAnsi"/>
          <w:lang w:val="en-US"/>
        </w:rPr>
        <w:tab/>
      </w:r>
      <w:r w:rsidR="00192A6D" w:rsidRPr="008A283E">
        <w:rPr>
          <w:rFonts w:asciiTheme="minorHAnsi" w:hAnsiTheme="minorHAnsi" w:cstheme="minorHAnsi"/>
          <w:lang w:val="en-US"/>
        </w:rPr>
        <w:t>1 place Richemont, 56370 SARZEAU</w:t>
      </w:r>
    </w:p>
    <w:p w14:paraId="1DCB3A5D" w14:textId="53FECBF5"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Tél :</w:t>
      </w:r>
      <w:r w:rsidRPr="008A283E">
        <w:rPr>
          <w:rFonts w:asciiTheme="minorHAnsi" w:hAnsiTheme="minorHAnsi" w:cstheme="minorHAnsi"/>
        </w:rPr>
        <w:tab/>
      </w:r>
      <w:r w:rsidRPr="008A283E">
        <w:rPr>
          <w:rFonts w:asciiTheme="minorHAnsi" w:hAnsiTheme="minorHAnsi" w:cstheme="minorHAnsi"/>
        </w:rPr>
        <w:tab/>
      </w:r>
      <w:r w:rsidRPr="008A283E">
        <w:rPr>
          <w:rFonts w:asciiTheme="minorHAnsi" w:hAnsiTheme="minorHAnsi" w:cstheme="minorHAnsi"/>
        </w:rPr>
        <w:tab/>
      </w:r>
      <w:r w:rsidR="008A283E">
        <w:rPr>
          <w:rFonts w:asciiTheme="minorHAnsi" w:hAnsiTheme="minorHAnsi" w:cstheme="minorHAnsi"/>
        </w:rPr>
        <w:tab/>
      </w:r>
      <w:r w:rsidRPr="008A283E">
        <w:rPr>
          <w:rFonts w:asciiTheme="minorHAnsi" w:hAnsiTheme="minorHAnsi" w:cstheme="minorHAnsi"/>
        </w:rPr>
        <w:t xml:space="preserve"> 02 97 </w:t>
      </w:r>
      <w:r w:rsidR="00192A6D" w:rsidRPr="008A283E">
        <w:rPr>
          <w:rFonts w:asciiTheme="minorHAnsi" w:hAnsiTheme="minorHAnsi" w:cstheme="minorHAnsi"/>
        </w:rPr>
        <w:t>41 85 15</w:t>
      </w:r>
    </w:p>
    <w:p w14:paraId="188AC454" w14:textId="77777777"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 xml:space="preserve">Adresse d’intervention : </w:t>
      </w:r>
      <w:r w:rsidRPr="008A283E">
        <w:rPr>
          <w:rFonts w:asciiTheme="minorHAnsi" w:hAnsiTheme="minorHAnsi" w:cstheme="minorHAnsi"/>
        </w:rPr>
        <w:tab/>
        <w:t xml:space="preserve">Rue du Père </w:t>
      </w:r>
      <w:proofErr w:type="spellStart"/>
      <w:r w:rsidRPr="008A283E">
        <w:rPr>
          <w:rFonts w:asciiTheme="minorHAnsi" w:hAnsiTheme="minorHAnsi" w:cstheme="minorHAnsi"/>
        </w:rPr>
        <w:t>Coudrin</w:t>
      </w:r>
      <w:proofErr w:type="spellEnd"/>
      <w:r w:rsidRPr="008A283E">
        <w:rPr>
          <w:rFonts w:asciiTheme="minorHAnsi" w:hAnsiTheme="minorHAnsi" w:cstheme="minorHAnsi"/>
        </w:rPr>
        <w:t xml:space="preserve"> – 56370 Sarzeau</w:t>
      </w:r>
    </w:p>
    <w:p w14:paraId="1E9A7A06" w14:textId="44E41903"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 xml:space="preserve">Numéro Siret : </w:t>
      </w:r>
      <w:r w:rsidRPr="008A283E">
        <w:rPr>
          <w:rFonts w:asciiTheme="minorHAnsi" w:hAnsiTheme="minorHAnsi" w:cstheme="minorHAnsi"/>
        </w:rPr>
        <w:tab/>
      </w:r>
      <w:r w:rsidRPr="008A283E">
        <w:rPr>
          <w:rFonts w:asciiTheme="minorHAnsi" w:hAnsiTheme="minorHAnsi" w:cstheme="minorHAnsi"/>
        </w:rPr>
        <w:tab/>
      </w:r>
      <w:r w:rsidR="00E9089B" w:rsidRPr="008A283E">
        <w:rPr>
          <w:rFonts w:asciiTheme="minorHAnsi" w:hAnsiTheme="minorHAnsi" w:cstheme="minorHAnsi"/>
          <w:color w:val="202124"/>
          <w:shd w:val="clear" w:color="auto" w:fill="FFFFFF"/>
        </w:rPr>
        <w:t>215 602 400 00016</w:t>
      </w:r>
    </w:p>
    <w:p w14:paraId="2747F1CD" w14:textId="70E34859"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Numéro de licence :</w:t>
      </w:r>
      <w:r w:rsidRPr="008A283E">
        <w:rPr>
          <w:rFonts w:asciiTheme="minorHAnsi" w:hAnsiTheme="minorHAnsi" w:cstheme="minorHAnsi"/>
        </w:rPr>
        <w:tab/>
      </w:r>
      <w:r w:rsidR="008A283E">
        <w:rPr>
          <w:rFonts w:asciiTheme="minorHAnsi" w:hAnsiTheme="minorHAnsi" w:cstheme="minorHAnsi"/>
        </w:rPr>
        <w:tab/>
      </w:r>
      <w:r w:rsidR="00B832D4" w:rsidRPr="008A283E">
        <w:rPr>
          <w:rFonts w:asciiTheme="minorHAnsi" w:hAnsiTheme="minorHAnsi" w:cstheme="minorHAnsi"/>
        </w:rPr>
        <w:t>PLATESV-D-2022-008045</w:t>
      </w:r>
    </w:p>
    <w:p w14:paraId="0E14131A" w14:textId="5A5B7012" w:rsidR="00135E3C" w:rsidRPr="008A283E" w:rsidRDefault="00135E3C" w:rsidP="00135E3C">
      <w:pPr>
        <w:spacing w:after="0"/>
        <w:ind w:left="993"/>
        <w:rPr>
          <w:rFonts w:asciiTheme="minorHAnsi" w:hAnsiTheme="minorHAnsi" w:cstheme="minorHAnsi"/>
        </w:rPr>
      </w:pPr>
      <w:r w:rsidRPr="008A283E">
        <w:rPr>
          <w:rFonts w:asciiTheme="minorHAnsi" w:hAnsiTheme="minorHAnsi" w:cstheme="minorHAnsi"/>
        </w:rPr>
        <w:t xml:space="preserve">Code APE : </w:t>
      </w:r>
      <w:r w:rsidRPr="008A283E">
        <w:rPr>
          <w:rFonts w:asciiTheme="minorHAnsi" w:hAnsiTheme="minorHAnsi" w:cstheme="minorHAnsi"/>
        </w:rPr>
        <w:tab/>
      </w:r>
      <w:r w:rsidRPr="008A283E">
        <w:rPr>
          <w:rFonts w:asciiTheme="minorHAnsi" w:hAnsiTheme="minorHAnsi" w:cstheme="minorHAnsi"/>
        </w:rPr>
        <w:tab/>
      </w:r>
      <w:r w:rsidR="008A283E">
        <w:rPr>
          <w:rFonts w:asciiTheme="minorHAnsi" w:hAnsiTheme="minorHAnsi" w:cstheme="minorHAnsi"/>
        </w:rPr>
        <w:tab/>
      </w:r>
      <w:r w:rsidRPr="008A283E">
        <w:rPr>
          <w:rFonts w:asciiTheme="minorHAnsi" w:hAnsiTheme="minorHAnsi" w:cstheme="minorHAnsi"/>
        </w:rPr>
        <w:t>8411Z</w:t>
      </w:r>
    </w:p>
    <w:p w14:paraId="332D86D1" w14:textId="77777777" w:rsidR="00135E3C" w:rsidRPr="008A283E" w:rsidRDefault="00135E3C" w:rsidP="00135E3C">
      <w:pPr>
        <w:spacing w:after="0"/>
        <w:ind w:left="993"/>
        <w:rPr>
          <w:rFonts w:asciiTheme="minorHAnsi" w:hAnsiTheme="minorHAnsi" w:cstheme="minorHAnsi"/>
        </w:rPr>
      </w:pPr>
    </w:p>
    <w:p w14:paraId="7499C681" w14:textId="0FAD3A5D" w:rsidR="00135E3C" w:rsidRPr="008A283E" w:rsidRDefault="00135E3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rPr>
      </w:pPr>
      <w:r w:rsidRPr="008A283E">
        <w:rPr>
          <w:rFonts w:asciiTheme="minorHAnsi" w:hAnsiTheme="minorHAnsi" w:cstheme="minorHAnsi"/>
        </w:rPr>
        <w:t xml:space="preserve">Représentée par </w:t>
      </w:r>
      <w:r w:rsidRPr="008A283E">
        <w:rPr>
          <w:rFonts w:asciiTheme="minorHAnsi" w:hAnsiTheme="minorHAnsi" w:cstheme="minorHAnsi"/>
          <w:b/>
        </w:rPr>
        <w:t xml:space="preserve">Monsieur </w:t>
      </w:r>
      <w:r w:rsidR="00E9089B" w:rsidRPr="008A283E">
        <w:rPr>
          <w:rFonts w:asciiTheme="minorHAnsi" w:hAnsiTheme="minorHAnsi" w:cstheme="minorHAnsi"/>
          <w:b/>
        </w:rPr>
        <w:t>Jean-Marc DUPEYRAT</w:t>
      </w:r>
      <w:r w:rsidRPr="008A283E">
        <w:rPr>
          <w:rFonts w:asciiTheme="minorHAnsi" w:hAnsiTheme="minorHAnsi" w:cstheme="minorHAnsi"/>
        </w:rPr>
        <w:t xml:space="preserve">, </w:t>
      </w:r>
      <w:r w:rsidRPr="008A283E">
        <w:rPr>
          <w:rFonts w:asciiTheme="minorHAnsi" w:hAnsiTheme="minorHAnsi" w:cstheme="minorHAnsi"/>
          <w:bCs/>
        </w:rPr>
        <w:t xml:space="preserve">en sa qualité de </w:t>
      </w:r>
      <w:r w:rsidR="00E9089B" w:rsidRPr="008A283E">
        <w:rPr>
          <w:rFonts w:asciiTheme="minorHAnsi" w:hAnsiTheme="minorHAnsi" w:cstheme="minorHAnsi"/>
          <w:bCs/>
        </w:rPr>
        <w:t>Maire</w:t>
      </w:r>
      <w:r w:rsidRPr="008A283E">
        <w:rPr>
          <w:rFonts w:asciiTheme="minorHAnsi" w:hAnsiTheme="minorHAnsi" w:cstheme="minorHAnsi"/>
          <w:b/>
          <w:bCs/>
        </w:rPr>
        <w:t xml:space="preserve">, </w:t>
      </w:r>
      <w:r w:rsidRPr="008A283E">
        <w:rPr>
          <w:rFonts w:asciiTheme="minorHAnsi" w:hAnsiTheme="minorHAnsi" w:cstheme="minorHAnsi"/>
        </w:rPr>
        <w:t xml:space="preserve">pour </w:t>
      </w:r>
      <w:r w:rsidRPr="008A283E">
        <w:rPr>
          <w:rFonts w:asciiTheme="minorHAnsi" w:hAnsiTheme="minorHAnsi" w:cstheme="minorHAnsi"/>
          <w:b/>
          <w:bCs/>
        </w:rPr>
        <w:t>l’Espace culturel l’Hermine</w:t>
      </w:r>
    </w:p>
    <w:p w14:paraId="4A61471D" w14:textId="77777777" w:rsidR="00135E3C" w:rsidRPr="008A283E" w:rsidRDefault="00135E3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rPr>
      </w:pPr>
    </w:p>
    <w:p w14:paraId="10F1EDF1" w14:textId="77777777" w:rsidR="00135E3C" w:rsidRPr="008A283E" w:rsidRDefault="00135E3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rPr>
      </w:pPr>
      <w:r w:rsidRPr="008A283E">
        <w:rPr>
          <w:rFonts w:asciiTheme="minorHAnsi" w:hAnsiTheme="minorHAnsi" w:cstheme="minorHAnsi"/>
        </w:rPr>
        <w:t>Ci-après désignée « L’ORGANISATEUR » d'autre part,</w:t>
      </w:r>
    </w:p>
    <w:p w14:paraId="0F819928" w14:textId="77777777" w:rsidR="000478AC" w:rsidRPr="008A283E" w:rsidRDefault="000478A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rPr>
      </w:pPr>
    </w:p>
    <w:p w14:paraId="2C41F831" w14:textId="77777777" w:rsidR="00135E3C" w:rsidRPr="008A283E" w:rsidRDefault="00135E3C" w:rsidP="00135E3C">
      <w:pPr>
        <w:pBdr>
          <w:top w:val="none" w:sz="0" w:space="0" w:color="000000"/>
          <w:left w:val="none" w:sz="0" w:space="0" w:color="000000"/>
          <w:bottom w:val="single" w:sz="6" w:space="1" w:color="000000"/>
          <w:right w:val="none" w:sz="0" w:space="0" w:color="000000"/>
        </w:pBdr>
        <w:spacing w:after="0"/>
        <w:ind w:left="993"/>
        <w:rPr>
          <w:rFonts w:asciiTheme="minorHAnsi" w:hAnsiTheme="minorHAnsi" w:cstheme="minorHAnsi"/>
        </w:rPr>
      </w:pPr>
    </w:p>
    <w:p w14:paraId="79DB27C5" w14:textId="77777777" w:rsidR="00135E3C" w:rsidRPr="008A283E" w:rsidRDefault="00135E3C" w:rsidP="00135E3C">
      <w:pPr>
        <w:spacing w:after="0"/>
        <w:ind w:left="993"/>
        <w:rPr>
          <w:rFonts w:asciiTheme="minorHAnsi" w:hAnsiTheme="minorHAnsi" w:cstheme="minorHAnsi"/>
        </w:rPr>
      </w:pPr>
    </w:p>
    <w:p w14:paraId="1954832D" w14:textId="77777777" w:rsidR="00A25C13" w:rsidRDefault="008A283E" w:rsidP="008A283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rPr>
          <w:rFonts w:asciiTheme="minorHAnsi" w:hAnsiTheme="minorHAnsi" w:cstheme="minorHAnsi"/>
          <w:b/>
          <w:bCs/>
        </w:rPr>
      </w:pPr>
      <w:r>
        <w:rPr>
          <w:rFonts w:asciiTheme="minorHAnsi" w:hAnsiTheme="minorHAnsi" w:cstheme="minorHAnsi"/>
          <w:b/>
          <w:bCs/>
        </w:rPr>
        <w:tab/>
      </w:r>
    </w:p>
    <w:p w14:paraId="586D9FD3" w14:textId="77777777" w:rsidR="00A25C13" w:rsidRDefault="00A25C13">
      <w:pPr>
        <w:suppressAutoHyphens w:val="0"/>
        <w:spacing w:after="0"/>
        <w:jc w:val="left"/>
        <w:rPr>
          <w:rFonts w:asciiTheme="minorHAnsi" w:hAnsiTheme="minorHAnsi" w:cstheme="minorHAnsi"/>
          <w:b/>
          <w:bCs/>
        </w:rPr>
      </w:pPr>
      <w:r>
        <w:rPr>
          <w:rFonts w:asciiTheme="minorHAnsi" w:hAnsiTheme="minorHAnsi" w:cstheme="minorHAnsi"/>
          <w:b/>
          <w:bCs/>
        </w:rPr>
        <w:br w:type="page"/>
      </w:r>
    </w:p>
    <w:p w14:paraId="6791A4B4" w14:textId="009943E3" w:rsidR="00135E3C" w:rsidRPr="008A283E" w:rsidRDefault="00A25C13" w:rsidP="008A283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rPr>
          <w:rFonts w:asciiTheme="minorHAnsi" w:hAnsiTheme="minorHAnsi" w:cstheme="minorHAnsi"/>
          <w:b/>
          <w:bCs/>
        </w:rPr>
      </w:pPr>
      <w:r>
        <w:rPr>
          <w:rFonts w:asciiTheme="minorHAnsi" w:hAnsiTheme="minorHAnsi" w:cstheme="minorHAnsi"/>
          <w:b/>
          <w:bCs/>
        </w:rPr>
        <w:lastRenderedPageBreak/>
        <w:tab/>
      </w:r>
      <w:r w:rsidR="00135E3C" w:rsidRPr="008A283E">
        <w:rPr>
          <w:rFonts w:asciiTheme="minorHAnsi" w:hAnsiTheme="minorHAnsi" w:cstheme="minorHAnsi"/>
          <w:b/>
          <w:bCs/>
        </w:rPr>
        <w:t>ETANT PREALABLEMENT EXPOSE :</w:t>
      </w:r>
    </w:p>
    <w:p w14:paraId="59687C35" w14:textId="77777777" w:rsidR="00135E3C" w:rsidRPr="008A283E" w:rsidRDefault="00135E3C" w:rsidP="00135E3C">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ind w:left="993"/>
        <w:rPr>
          <w:rFonts w:asciiTheme="minorHAnsi" w:hAnsiTheme="minorHAnsi" w:cstheme="minorHAnsi"/>
        </w:rPr>
      </w:pPr>
    </w:p>
    <w:p w14:paraId="499E15A5" w14:textId="23860508" w:rsidR="000478AC" w:rsidRPr="008A283E" w:rsidRDefault="000478AC" w:rsidP="000478AC">
      <w:pPr>
        <w:pStyle w:val="Sansinterligne"/>
        <w:ind w:left="993"/>
        <w:rPr>
          <w:rFonts w:asciiTheme="minorHAnsi" w:hAnsiTheme="minorHAnsi" w:cstheme="minorHAnsi"/>
        </w:rPr>
      </w:pPr>
      <w:r w:rsidRPr="008A283E">
        <w:rPr>
          <w:rFonts w:asciiTheme="minorHAnsi" w:hAnsiTheme="minorHAnsi" w:cstheme="minorHAnsi"/>
        </w:rPr>
        <w:t xml:space="preserve">La présente convention a pour objet le partenariat entre </w:t>
      </w:r>
      <w:r w:rsidR="007068D5" w:rsidRPr="00C251A5">
        <w:rPr>
          <w:rFonts w:asciiTheme="minorHAnsi" w:hAnsiTheme="minorHAnsi" w:cstheme="minorHAnsi"/>
          <w:b/>
          <w:bCs/>
          <w:highlight w:val="yellow"/>
        </w:rPr>
        <w:t>CATHERINE POUPLAIN</w:t>
      </w:r>
      <w:r w:rsidR="007068D5">
        <w:rPr>
          <w:rFonts w:asciiTheme="minorHAnsi" w:hAnsiTheme="minorHAnsi" w:cstheme="minorHAnsi"/>
          <w:b/>
          <w:bCs/>
        </w:rPr>
        <w:t xml:space="preserve"> </w:t>
      </w:r>
      <w:r w:rsidRPr="008A283E">
        <w:rPr>
          <w:rFonts w:asciiTheme="minorHAnsi" w:hAnsiTheme="minorHAnsi" w:cstheme="minorHAnsi"/>
        </w:rPr>
        <w:t xml:space="preserve">et la </w:t>
      </w:r>
      <w:r w:rsidR="00A25C13">
        <w:rPr>
          <w:rFonts w:asciiTheme="minorHAnsi" w:hAnsiTheme="minorHAnsi" w:cstheme="minorHAnsi"/>
          <w:b/>
          <w:bCs/>
        </w:rPr>
        <w:t>COMMUNE DE SARZEAU</w:t>
      </w:r>
      <w:r w:rsidRPr="008A283E">
        <w:rPr>
          <w:rFonts w:asciiTheme="minorHAnsi" w:hAnsiTheme="minorHAnsi" w:cstheme="minorHAnsi"/>
        </w:rPr>
        <w:t>, pour définir l’intervention de</w:t>
      </w:r>
      <w:r w:rsidR="00ED6F8C" w:rsidRPr="008A283E">
        <w:rPr>
          <w:rFonts w:asciiTheme="minorHAnsi" w:hAnsiTheme="minorHAnsi" w:cstheme="minorHAnsi"/>
        </w:rPr>
        <w:t xml:space="preserve"> l’</w:t>
      </w:r>
      <w:r w:rsidR="00781DA5">
        <w:rPr>
          <w:rFonts w:asciiTheme="minorHAnsi" w:hAnsiTheme="minorHAnsi" w:cstheme="minorHAnsi"/>
        </w:rPr>
        <w:t xml:space="preserve">intervenant </w:t>
      </w:r>
      <w:r w:rsidRPr="008A283E">
        <w:rPr>
          <w:rFonts w:asciiTheme="minorHAnsi" w:hAnsiTheme="minorHAnsi" w:cstheme="minorHAnsi"/>
        </w:rPr>
        <w:t xml:space="preserve">au sein de </w:t>
      </w:r>
      <w:r w:rsidRPr="008A283E">
        <w:rPr>
          <w:rFonts w:asciiTheme="minorHAnsi" w:hAnsiTheme="minorHAnsi" w:cstheme="minorHAnsi"/>
          <w:b/>
          <w:bCs/>
        </w:rPr>
        <w:t>l’Espace Culturel l’Hermine</w:t>
      </w:r>
      <w:r w:rsidRPr="008A283E">
        <w:rPr>
          <w:rFonts w:asciiTheme="minorHAnsi" w:hAnsiTheme="minorHAnsi" w:cstheme="minorHAnsi"/>
        </w:rPr>
        <w:t xml:space="preserve"> sur la saison 202</w:t>
      </w:r>
      <w:r w:rsidR="00A25C13">
        <w:rPr>
          <w:rFonts w:asciiTheme="minorHAnsi" w:hAnsiTheme="minorHAnsi" w:cstheme="minorHAnsi"/>
        </w:rPr>
        <w:t>5</w:t>
      </w:r>
      <w:r w:rsidRPr="008A283E">
        <w:rPr>
          <w:rFonts w:asciiTheme="minorHAnsi" w:hAnsiTheme="minorHAnsi" w:cstheme="minorHAnsi"/>
        </w:rPr>
        <w:t>/202</w:t>
      </w:r>
      <w:r w:rsidR="00A25C13">
        <w:rPr>
          <w:rFonts w:asciiTheme="minorHAnsi" w:hAnsiTheme="minorHAnsi" w:cstheme="minorHAnsi"/>
        </w:rPr>
        <w:t>6</w:t>
      </w:r>
      <w:r w:rsidRPr="008A283E">
        <w:rPr>
          <w:rFonts w:asciiTheme="minorHAnsi" w:hAnsiTheme="minorHAnsi" w:cstheme="minorHAnsi"/>
        </w:rPr>
        <w:t xml:space="preserve">. </w:t>
      </w:r>
    </w:p>
    <w:p w14:paraId="50B12A84" w14:textId="77777777" w:rsidR="000478AC" w:rsidRPr="008A283E" w:rsidRDefault="000478AC" w:rsidP="000478AC">
      <w:pPr>
        <w:pStyle w:val="Sansinterligne"/>
        <w:rPr>
          <w:rFonts w:asciiTheme="minorHAnsi" w:hAnsiTheme="minorHAnsi" w:cstheme="minorHAnsi"/>
        </w:rPr>
      </w:pPr>
    </w:p>
    <w:p w14:paraId="37B8E00C" w14:textId="79464C0B" w:rsidR="000478AC" w:rsidRDefault="000478AC" w:rsidP="000478AC">
      <w:pPr>
        <w:pStyle w:val="Sansinterligne"/>
        <w:ind w:left="993"/>
        <w:rPr>
          <w:rFonts w:asciiTheme="minorHAnsi" w:hAnsiTheme="minorHAnsi" w:cstheme="minorHAnsi"/>
        </w:rPr>
      </w:pPr>
      <w:r w:rsidRPr="008A283E">
        <w:rPr>
          <w:rFonts w:asciiTheme="minorHAnsi" w:hAnsiTheme="minorHAnsi" w:cstheme="minorHAnsi"/>
        </w:rPr>
        <w:t xml:space="preserve">L’ORGANISATEUR souhaite la représentation </w:t>
      </w:r>
      <w:r w:rsidRPr="001A22DB">
        <w:rPr>
          <w:rFonts w:asciiTheme="minorHAnsi" w:hAnsiTheme="minorHAnsi" w:cstheme="minorHAnsi"/>
        </w:rPr>
        <w:t>d’</w:t>
      </w:r>
      <w:r w:rsidR="007051BD">
        <w:rPr>
          <w:rFonts w:asciiTheme="minorHAnsi" w:hAnsiTheme="minorHAnsi" w:cstheme="minorHAnsi"/>
        </w:rPr>
        <w:t xml:space="preserve">une </w:t>
      </w:r>
      <w:r w:rsidRPr="001A22DB">
        <w:rPr>
          <w:rFonts w:asciiTheme="minorHAnsi" w:hAnsiTheme="minorHAnsi" w:cstheme="minorHAnsi"/>
        </w:rPr>
        <w:t>interventio</w:t>
      </w:r>
      <w:r w:rsidR="00ED6F8C" w:rsidRPr="001A22DB">
        <w:rPr>
          <w:rFonts w:asciiTheme="minorHAnsi" w:hAnsiTheme="minorHAnsi" w:cstheme="minorHAnsi"/>
        </w:rPr>
        <w:t>n</w:t>
      </w:r>
      <w:r w:rsidRPr="008A283E">
        <w:rPr>
          <w:rFonts w:asciiTheme="minorHAnsi" w:hAnsiTheme="minorHAnsi" w:cstheme="minorHAnsi"/>
        </w:rPr>
        <w:t xml:space="preserve"> qui aur</w:t>
      </w:r>
      <w:r w:rsidR="007051BD">
        <w:rPr>
          <w:rFonts w:asciiTheme="minorHAnsi" w:hAnsiTheme="minorHAnsi" w:cstheme="minorHAnsi"/>
        </w:rPr>
        <w:t>a</w:t>
      </w:r>
      <w:r w:rsidRPr="008A283E">
        <w:rPr>
          <w:rFonts w:asciiTheme="minorHAnsi" w:hAnsiTheme="minorHAnsi" w:cstheme="minorHAnsi"/>
        </w:rPr>
        <w:t xml:space="preserve"> lieu le</w:t>
      </w:r>
      <w:r w:rsidR="00376E59" w:rsidRPr="008A283E">
        <w:rPr>
          <w:rFonts w:asciiTheme="minorHAnsi" w:hAnsiTheme="minorHAnsi" w:cstheme="minorHAnsi"/>
        </w:rPr>
        <w:t>s</w:t>
      </w:r>
      <w:r w:rsidRPr="008A283E">
        <w:rPr>
          <w:rFonts w:asciiTheme="minorHAnsi" w:hAnsiTheme="minorHAnsi" w:cstheme="minorHAnsi"/>
        </w:rPr>
        <w:t xml:space="preserve"> </w:t>
      </w:r>
      <w:r w:rsidR="00C251A5">
        <w:rPr>
          <w:rFonts w:asciiTheme="minorHAnsi" w:hAnsiTheme="minorHAnsi" w:cstheme="minorHAnsi"/>
          <w:b/>
          <w:bCs/>
        </w:rPr>
        <w:t xml:space="preserve">14 mars </w:t>
      </w:r>
      <w:r w:rsidR="001A22DB" w:rsidRPr="001A22DB">
        <w:rPr>
          <w:rFonts w:asciiTheme="minorHAnsi" w:hAnsiTheme="minorHAnsi" w:cstheme="minorHAnsi"/>
          <w:b/>
          <w:bCs/>
        </w:rPr>
        <w:t>202</w:t>
      </w:r>
      <w:r w:rsidR="00C251A5">
        <w:rPr>
          <w:rFonts w:asciiTheme="minorHAnsi" w:hAnsiTheme="minorHAnsi" w:cstheme="minorHAnsi"/>
          <w:b/>
          <w:bCs/>
        </w:rPr>
        <w:t>6</w:t>
      </w:r>
      <w:r w:rsidR="00333D88" w:rsidRPr="001A22DB">
        <w:rPr>
          <w:rFonts w:asciiTheme="minorHAnsi" w:hAnsiTheme="minorHAnsi" w:cstheme="minorHAnsi"/>
        </w:rPr>
        <w:t>.</w:t>
      </w:r>
    </w:p>
    <w:p w14:paraId="4944DC4A" w14:textId="77777777" w:rsidR="00243736" w:rsidRPr="008A283E" w:rsidRDefault="00243736" w:rsidP="000478AC">
      <w:pPr>
        <w:pStyle w:val="Sansinterligne"/>
        <w:ind w:left="993"/>
        <w:rPr>
          <w:rFonts w:asciiTheme="minorHAnsi" w:hAnsiTheme="minorHAnsi" w:cstheme="minorHAnsi"/>
          <w:b/>
        </w:rPr>
      </w:pPr>
    </w:p>
    <w:p w14:paraId="7F3E3867" w14:textId="77777777" w:rsidR="000478AC" w:rsidRPr="008A283E" w:rsidRDefault="000478AC" w:rsidP="000478AC">
      <w:pPr>
        <w:pStyle w:val="Sansinterligne"/>
        <w:ind w:left="993"/>
        <w:rPr>
          <w:rFonts w:asciiTheme="minorHAnsi" w:hAnsiTheme="minorHAnsi" w:cstheme="minorHAnsi"/>
          <w:b/>
          <w:bCs/>
        </w:rPr>
      </w:pPr>
    </w:p>
    <w:p w14:paraId="1106BC76"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rPr>
      </w:pPr>
      <w:r w:rsidRPr="008A283E">
        <w:rPr>
          <w:rFonts w:asciiTheme="minorHAnsi" w:hAnsiTheme="minorHAnsi" w:cstheme="minorHAnsi"/>
          <w:b/>
          <w:bCs/>
        </w:rPr>
        <w:t>IL A TOUT D’ABORD ETE EXPOSE :</w:t>
      </w:r>
    </w:p>
    <w:p w14:paraId="4A78A3DA"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u w:val="single"/>
        </w:rPr>
      </w:pPr>
    </w:p>
    <w:p w14:paraId="1D62E421" w14:textId="455D6F67" w:rsidR="000478AC" w:rsidRPr="008A283E" w:rsidRDefault="000478AC" w:rsidP="000478AC">
      <w:pPr>
        <w:pStyle w:val="Paragraphedeliste"/>
        <w:numPr>
          <w:ilvl w:val="0"/>
          <w:numId w:val="9"/>
        </w:num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Cette convention est </w:t>
      </w:r>
      <w:r w:rsidR="00FC359D" w:rsidRPr="008A283E">
        <w:rPr>
          <w:rFonts w:asciiTheme="minorHAnsi" w:hAnsiTheme="minorHAnsi" w:cstheme="minorHAnsi"/>
        </w:rPr>
        <w:t>établie</w:t>
      </w:r>
      <w:r w:rsidRPr="008A283E">
        <w:rPr>
          <w:rFonts w:asciiTheme="minorHAnsi" w:hAnsiTheme="minorHAnsi" w:cstheme="minorHAnsi"/>
        </w:rPr>
        <w:t xml:space="preserve"> dans le cadre de la programmation de l’Espace Culturel l’Hermine. </w:t>
      </w:r>
    </w:p>
    <w:p w14:paraId="75D69A6E" w14:textId="77777777" w:rsidR="000478AC" w:rsidRPr="008A283E" w:rsidRDefault="000478AC" w:rsidP="000478AC">
      <w:pPr>
        <w:pStyle w:val="Paragraphedeliste"/>
        <w:numPr>
          <w:ilvl w:val="0"/>
          <w:numId w:val="9"/>
        </w:num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LE PRODUCTEUR dispose du droit d’animer une intervention et s’assure de la participation de l’intervenant nécessaire à la tenue de l’intervention.</w:t>
      </w:r>
    </w:p>
    <w:p w14:paraId="178986EF" w14:textId="17B16F9B" w:rsidR="000478AC" w:rsidRPr="008A283E" w:rsidRDefault="000478AC" w:rsidP="000478AC">
      <w:pPr>
        <w:pStyle w:val="Paragraphedeliste"/>
        <w:numPr>
          <w:ilvl w:val="0"/>
          <w:numId w:val="9"/>
        </w:num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L’ORGANISATEUR s’est assuré de la disposition du lieu à définir préalablement à la tenue de l’intervention. </w:t>
      </w:r>
    </w:p>
    <w:p w14:paraId="2F016593" w14:textId="44EC34B8" w:rsidR="000478AC" w:rsidRDefault="000478AC" w:rsidP="00A157F1">
      <w:pPr>
        <w:pStyle w:val="Paragraphedeliste"/>
        <w:numPr>
          <w:ilvl w:val="0"/>
          <w:numId w:val="9"/>
        </w:num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Les deux parties disposent des autorisations nécessaires pour employer du personnel et s’acquittent de leurs obligations fiscales et sociales en la matière.</w:t>
      </w:r>
    </w:p>
    <w:p w14:paraId="010BC17D" w14:textId="77777777" w:rsidR="00243736" w:rsidRPr="00A157F1" w:rsidRDefault="00243736" w:rsidP="00243736">
      <w:pPr>
        <w:pStyle w:val="Paragraphedeliste"/>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63A27937"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6B111163"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rPr>
      </w:pPr>
      <w:r w:rsidRPr="008A283E">
        <w:rPr>
          <w:rFonts w:asciiTheme="minorHAnsi" w:hAnsiTheme="minorHAnsi" w:cstheme="minorHAnsi"/>
          <w:b/>
          <w:bCs/>
        </w:rPr>
        <w:t>CECI EXPOSE, IL A ETE CONVENU ET ARRÊTE CE QUI SUIT :</w:t>
      </w:r>
    </w:p>
    <w:p w14:paraId="08D4FE13"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u w:val="single"/>
        </w:rPr>
      </w:pPr>
    </w:p>
    <w:p w14:paraId="6E23E329"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rPr>
      </w:pPr>
      <w:r w:rsidRPr="008A283E">
        <w:rPr>
          <w:rFonts w:asciiTheme="minorHAnsi" w:hAnsiTheme="minorHAnsi" w:cstheme="minorHAnsi"/>
          <w:b/>
          <w:bCs/>
          <w:u w:val="single"/>
        </w:rPr>
        <w:t>Article 1 - OBJET</w:t>
      </w:r>
    </w:p>
    <w:p w14:paraId="71CE87F0" w14:textId="77777777" w:rsidR="000478AC" w:rsidRPr="008A283E" w:rsidRDefault="000478AC" w:rsidP="000478AC">
      <w:pPr>
        <w:pStyle w:val="Sansinterligne"/>
        <w:ind w:left="993"/>
        <w:rPr>
          <w:rFonts w:asciiTheme="minorHAnsi" w:hAnsiTheme="minorHAnsi" w:cstheme="minorHAnsi"/>
        </w:rPr>
      </w:pPr>
    </w:p>
    <w:p w14:paraId="183FD68D" w14:textId="5E007D35" w:rsidR="000478AC" w:rsidRPr="008A283E" w:rsidRDefault="000478AC" w:rsidP="000478AC">
      <w:pPr>
        <w:pStyle w:val="Sansinterligne"/>
        <w:ind w:left="993"/>
        <w:rPr>
          <w:rFonts w:asciiTheme="minorHAnsi" w:hAnsiTheme="minorHAnsi" w:cstheme="minorHAnsi"/>
        </w:rPr>
      </w:pPr>
      <w:r w:rsidRPr="008A283E">
        <w:rPr>
          <w:rFonts w:asciiTheme="minorHAnsi" w:hAnsiTheme="minorHAnsi" w:cstheme="minorHAnsi"/>
        </w:rPr>
        <w:t xml:space="preserve">LE PRODUCTEUR s’engage à donner, dans les conditions définies et dans le cadre de la présente convention et qui sont expressément acceptées par L’ORGANISATEUR :  </w:t>
      </w:r>
    </w:p>
    <w:p w14:paraId="53D04387" w14:textId="77777777" w:rsidR="000478AC" w:rsidRPr="008A283E" w:rsidRDefault="000478AC" w:rsidP="000478AC">
      <w:pPr>
        <w:pStyle w:val="Sansinterligne"/>
        <w:ind w:left="993"/>
        <w:rPr>
          <w:rFonts w:asciiTheme="minorHAnsi" w:hAnsiTheme="minorHAnsi" w:cstheme="minorHAnsi"/>
        </w:rPr>
      </w:pPr>
    </w:p>
    <w:p w14:paraId="22B2083D" w14:textId="31D7CACE" w:rsidR="00E63B22" w:rsidRDefault="00E63B22" w:rsidP="000478AC">
      <w:pPr>
        <w:pStyle w:val="Sansinterligne"/>
        <w:numPr>
          <w:ilvl w:val="0"/>
          <w:numId w:val="10"/>
        </w:numPr>
        <w:rPr>
          <w:rFonts w:asciiTheme="minorHAnsi" w:hAnsiTheme="minorHAnsi" w:cstheme="minorHAnsi"/>
          <w:b/>
          <w:bCs/>
        </w:rPr>
      </w:pPr>
      <w:r>
        <w:rPr>
          <w:rFonts w:asciiTheme="minorHAnsi" w:hAnsiTheme="minorHAnsi" w:cstheme="minorHAnsi"/>
          <w:b/>
          <w:bCs/>
        </w:rPr>
        <w:t>PRESENTATION DU PROJET</w:t>
      </w:r>
    </w:p>
    <w:p w14:paraId="1DFCA6A3" w14:textId="73531B62" w:rsidR="00E63B22" w:rsidRPr="003A44F4" w:rsidRDefault="00B762AC" w:rsidP="00E63B22">
      <w:pPr>
        <w:pStyle w:val="Sansinterligne"/>
        <w:numPr>
          <w:ilvl w:val="1"/>
          <w:numId w:val="10"/>
        </w:numPr>
        <w:rPr>
          <w:rFonts w:asciiTheme="minorHAnsi" w:hAnsiTheme="minorHAnsi" w:cstheme="minorHAnsi"/>
          <w:highlight w:val="yellow"/>
        </w:rPr>
      </w:pPr>
      <w:r>
        <w:rPr>
          <w:rFonts w:asciiTheme="minorHAnsi" w:hAnsiTheme="minorHAnsi" w:cstheme="minorHAnsi"/>
          <w:highlight w:val="yellow"/>
        </w:rPr>
        <w:t xml:space="preserve">Le 14/03/2026 </w:t>
      </w:r>
      <w:r w:rsidR="00E63B22" w:rsidRPr="003A44F4">
        <w:rPr>
          <w:rFonts w:asciiTheme="minorHAnsi" w:hAnsiTheme="minorHAnsi" w:cstheme="minorHAnsi"/>
          <w:highlight w:val="yellow"/>
        </w:rPr>
        <w:t xml:space="preserve">/ </w:t>
      </w:r>
      <w:r w:rsidR="004C237D" w:rsidRPr="003A44F4">
        <w:rPr>
          <w:rFonts w:asciiTheme="minorHAnsi" w:hAnsiTheme="minorHAnsi" w:cstheme="minorHAnsi"/>
          <w:highlight w:val="yellow"/>
        </w:rPr>
        <w:t>1h</w:t>
      </w:r>
      <w:r w:rsidR="009A4A50">
        <w:rPr>
          <w:rFonts w:asciiTheme="minorHAnsi" w:hAnsiTheme="minorHAnsi" w:cstheme="minorHAnsi"/>
          <w:highlight w:val="yellow"/>
        </w:rPr>
        <w:t>30</w:t>
      </w:r>
      <w:r w:rsidR="004C237D" w:rsidRPr="003A44F4">
        <w:rPr>
          <w:rFonts w:asciiTheme="minorHAnsi" w:hAnsiTheme="minorHAnsi" w:cstheme="minorHAnsi"/>
          <w:highlight w:val="yellow"/>
        </w:rPr>
        <w:t xml:space="preserve"> </w:t>
      </w:r>
      <w:r w:rsidR="003E15F5">
        <w:rPr>
          <w:rFonts w:asciiTheme="minorHAnsi" w:hAnsiTheme="minorHAnsi" w:cstheme="minorHAnsi"/>
          <w:highlight w:val="yellow"/>
        </w:rPr>
        <w:t>/</w:t>
      </w:r>
      <w:r w:rsidR="00BF0D27">
        <w:rPr>
          <w:rFonts w:asciiTheme="minorHAnsi" w:hAnsiTheme="minorHAnsi" w:cstheme="minorHAnsi"/>
          <w:highlight w:val="yellow"/>
        </w:rPr>
        <w:t xml:space="preserve"> 1</w:t>
      </w:r>
      <w:r w:rsidR="003E15F5">
        <w:rPr>
          <w:rFonts w:asciiTheme="minorHAnsi" w:hAnsiTheme="minorHAnsi" w:cstheme="minorHAnsi"/>
          <w:highlight w:val="yellow"/>
        </w:rPr>
        <w:t>0h30 – 12h</w:t>
      </w:r>
    </w:p>
    <w:p w14:paraId="27A553B2" w14:textId="7C051B36" w:rsidR="00E63B22" w:rsidRPr="003A44F4" w:rsidRDefault="00E63B22" w:rsidP="00E63B22">
      <w:pPr>
        <w:pStyle w:val="Sansinterligne"/>
        <w:numPr>
          <w:ilvl w:val="1"/>
          <w:numId w:val="10"/>
        </w:numPr>
        <w:rPr>
          <w:rFonts w:asciiTheme="minorHAnsi" w:hAnsiTheme="minorHAnsi" w:cstheme="minorHAnsi"/>
        </w:rPr>
      </w:pPr>
      <w:r w:rsidRPr="003A44F4">
        <w:rPr>
          <w:rFonts w:asciiTheme="minorHAnsi" w:hAnsiTheme="minorHAnsi" w:cstheme="minorHAnsi"/>
        </w:rPr>
        <w:t>Intervenant :</w:t>
      </w:r>
      <w:r w:rsidR="009A4A50">
        <w:rPr>
          <w:rFonts w:asciiTheme="minorHAnsi" w:hAnsiTheme="minorHAnsi" w:cstheme="minorHAnsi"/>
        </w:rPr>
        <w:t xml:space="preserve"> Catherine Pouplain</w:t>
      </w:r>
    </w:p>
    <w:p w14:paraId="0A2B3797" w14:textId="07F2D277" w:rsidR="00E63B22" w:rsidRPr="003A44F4" w:rsidRDefault="00E63B22" w:rsidP="00E63B22">
      <w:pPr>
        <w:pStyle w:val="Sansinterligne"/>
        <w:numPr>
          <w:ilvl w:val="1"/>
          <w:numId w:val="10"/>
        </w:numPr>
        <w:rPr>
          <w:rFonts w:asciiTheme="minorHAnsi" w:hAnsiTheme="minorHAnsi" w:cstheme="minorHAnsi"/>
        </w:rPr>
      </w:pPr>
      <w:r w:rsidRPr="003A44F4">
        <w:rPr>
          <w:rFonts w:asciiTheme="minorHAnsi" w:hAnsiTheme="minorHAnsi" w:cstheme="minorHAnsi"/>
        </w:rPr>
        <w:t xml:space="preserve">Public : </w:t>
      </w:r>
      <w:r w:rsidR="00C66D80">
        <w:rPr>
          <w:rFonts w:asciiTheme="minorHAnsi" w:hAnsiTheme="minorHAnsi" w:cstheme="minorHAnsi"/>
        </w:rPr>
        <w:t xml:space="preserve">à partir de 5 ans </w:t>
      </w:r>
      <w:r w:rsidR="00351A47">
        <w:rPr>
          <w:rFonts w:asciiTheme="minorHAnsi" w:hAnsiTheme="minorHAnsi" w:cstheme="minorHAnsi"/>
        </w:rPr>
        <w:t>/ 10 personnes max</w:t>
      </w:r>
    </w:p>
    <w:p w14:paraId="79280E80" w14:textId="4011AB0D" w:rsidR="00E63B22" w:rsidRPr="003A44F4" w:rsidRDefault="00E63B22" w:rsidP="00E63B22">
      <w:pPr>
        <w:pStyle w:val="Sansinterligne"/>
        <w:numPr>
          <w:ilvl w:val="1"/>
          <w:numId w:val="10"/>
        </w:numPr>
        <w:rPr>
          <w:rFonts w:asciiTheme="minorHAnsi" w:hAnsiTheme="minorHAnsi" w:cstheme="minorHAnsi"/>
        </w:rPr>
      </w:pPr>
      <w:r w:rsidRPr="003A44F4">
        <w:rPr>
          <w:rFonts w:asciiTheme="minorHAnsi" w:hAnsiTheme="minorHAnsi" w:cstheme="minorHAnsi"/>
        </w:rPr>
        <w:t xml:space="preserve">Lieu : </w:t>
      </w:r>
      <w:r w:rsidR="00C66D80">
        <w:rPr>
          <w:rFonts w:asciiTheme="minorHAnsi" w:hAnsiTheme="minorHAnsi" w:cstheme="minorHAnsi"/>
        </w:rPr>
        <w:t>Centre Culturel L’Hermine</w:t>
      </w:r>
    </w:p>
    <w:p w14:paraId="23DD5A70" w14:textId="77777777" w:rsidR="00751751" w:rsidRDefault="00E63B22">
      <w:pPr>
        <w:pStyle w:val="Sansinterligne"/>
        <w:numPr>
          <w:ilvl w:val="1"/>
          <w:numId w:val="10"/>
        </w:numPr>
        <w:rPr>
          <w:rFonts w:asciiTheme="minorHAnsi" w:hAnsiTheme="minorHAnsi" w:cstheme="minorHAnsi"/>
        </w:rPr>
      </w:pPr>
      <w:r w:rsidRPr="00C66D80">
        <w:rPr>
          <w:rFonts w:asciiTheme="minorHAnsi" w:hAnsiTheme="minorHAnsi" w:cstheme="minorHAnsi"/>
        </w:rPr>
        <w:t xml:space="preserve">Description : </w:t>
      </w:r>
    </w:p>
    <w:p w14:paraId="326C18CD" w14:textId="0511A49F" w:rsidR="00E63B22" w:rsidRPr="00751751" w:rsidRDefault="00751751" w:rsidP="00751751">
      <w:pPr>
        <w:pStyle w:val="Sansinterligne"/>
        <w:ind w:left="2138"/>
        <w:rPr>
          <w:rFonts w:asciiTheme="minorHAnsi" w:hAnsiTheme="minorHAnsi" w:cstheme="minorHAnsi"/>
        </w:rPr>
      </w:pPr>
      <w:r w:rsidRPr="00751751">
        <w:t>Un</w:t>
      </w:r>
      <w:r w:rsidR="00776B10">
        <w:t xml:space="preserve"> atelier </w:t>
      </w:r>
      <w:r w:rsidRPr="00751751">
        <w:t>destiné à mettre l'imaginaire au cœur du dessin. A partir de l'exposition et d'une palette de couleurs, oser dépasser l'inspiration pour trouver son propre trait et sa propre</w:t>
      </w:r>
      <w:r>
        <w:t xml:space="preserve"> </w:t>
      </w:r>
      <w:r w:rsidRPr="00751751">
        <w:t>personnalité artistique.</w:t>
      </w:r>
      <w:r w:rsidRPr="00751751">
        <w:br/>
        <w:t>Outils : crayons de couleur sur papier.</w:t>
      </w:r>
    </w:p>
    <w:p w14:paraId="43BFE457" w14:textId="44AEE4B6" w:rsidR="009425AD" w:rsidRDefault="009425AD" w:rsidP="00243736">
      <w:pPr>
        <w:suppressAutoHyphens w:val="0"/>
        <w:spacing w:after="0"/>
        <w:jc w:val="left"/>
        <w:rPr>
          <w:rFonts w:asciiTheme="minorHAnsi" w:hAnsiTheme="minorHAnsi" w:cstheme="minorHAnsi"/>
        </w:rPr>
      </w:pPr>
    </w:p>
    <w:p w14:paraId="174E354C" w14:textId="77777777" w:rsidR="00243736" w:rsidRDefault="00243736" w:rsidP="00243736">
      <w:pPr>
        <w:suppressAutoHyphens w:val="0"/>
        <w:spacing w:after="0"/>
        <w:jc w:val="left"/>
        <w:rPr>
          <w:rFonts w:asciiTheme="minorHAnsi" w:hAnsiTheme="minorHAnsi" w:cstheme="minorHAnsi"/>
        </w:rPr>
      </w:pPr>
    </w:p>
    <w:p w14:paraId="2D2730D1" w14:textId="22A54528" w:rsidR="00BE0776" w:rsidRDefault="00BE0776" w:rsidP="0012203E">
      <w:pPr>
        <w:suppressAutoHyphens w:val="0"/>
        <w:spacing w:after="0"/>
        <w:jc w:val="left"/>
        <w:rPr>
          <w:rFonts w:asciiTheme="minorHAnsi" w:hAnsiTheme="minorHAnsi" w:cstheme="minorHAnsi"/>
        </w:rPr>
      </w:pPr>
    </w:p>
    <w:p w14:paraId="6F5E9731" w14:textId="77777777" w:rsidR="0012203E" w:rsidRDefault="0012203E" w:rsidP="0012203E">
      <w:pPr>
        <w:suppressAutoHyphens w:val="0"/>
        <w:spacing w:after="0"/>
        <w:jc w:val="left"/>
        <w:rPr>
          <w:rFonts w:asciiTheme="minorHAnsi" w:hAnsiTheme="minorHAnsi" w:cstheme="minorHAnsi"/>
        </w:rPr>
      </w:pPr>
    </w:p>
    <w:p w14:paraId="62554C51" w14:textId="77777777" w:rsidR="0012203E" w:rsidRDefault="0012203E" w:rsidP="0012203E">
      <w:pPr>
        <w:suppressAutoHyphens w:val="0"/>
        <w:spacing w:after="0"/>
        <w:jc w:val="left"/>
        <w:rPr>
          <w:rFonts w:asciiTheme="minorHAnsi" w:hAnsiTheme="minorHAnsi" w:cstheme="minorHAnsi"/>
        </w:rPr>
      </w:pPr>
    </w:p>
    <w:p w14:paraId="0FA47FA4" w14:textId="77777777" w:rsidR="0012203E" w:rsidRDefault="0012203E" w:rsidP="0012203E">
      <w:pPr>
        <w:suppressAutoHyphens w:val="0"/>
        <w:spacing w:after="0"/>
        <w:jc w:val="left"/>
        <w:rPr>
          <w:rFonts w:asciiTheme="minorHAnsi" w:hAnsiTheme="minorHAnsi" w:cstheme="minorHAnsi"/>
        </w:rPr>
      </w:pPr>
    </w:p>
    <w:p w14:paraId="79484130" w14:textId="77777777" w:rsidR="0012203E" w:rsidRDefault="0012203E" w:rsidP="0012203E">
      <w:pPr>
        <w:suppressAutoHyphens w:val="0"/>
        <w:spacing w:after="0"/>
        <w:jc w:val="left"/>
        <w:rPr>
          <w:rFonts w:asciiTheme="minorHAnsi" w:hAnsiTheme="minorHAnsi" w:cstheme="minorHAnsi"/>
        </w:rPr>
      </w:pPr>
    </w:p>
    <w:p w14:paraId="013FBDEA" w14:textId="77777777" w:rsidR="0012203E" w:rsidRDefault="0012203E" w:rsidP="0012203E">
      <w:pPr>
        <w:suppressAutoHyphens w:val="0"/>
        <w:spacing w:after="0"/>
        <w:jc w:val="left"/>
        <w:rPr>
          <w:rFonts w:asciiTheme="minorHAnsi" w:hAnsiTheme="minorHAnsi" w:cstheme="minorHAnsi"/>
        </w:rPr>
      </w:pPr>
    </w:p>
    <w:p w14:paraId="20FA8AA4" w14:textId="77777777" w:rsidR="0012203E" w:rsidRDefault="0012203E" w:rsidP="0012203E">
      <w:pPr>
        <w:suppressAutoHyphens w:val="0"/>
        <w:spacing w:after="0"/>
        <w:jc w:val="left"/>
        <w:rPr>
          <w:rFonts w:asciiTheme="minorHAnsi" w:hAnsiTheme="minorHAnsi" w:cstheme="minorHAnsi"/>
        </w:rPr>
      </w:pPr>
    </w:p>
    <w:p w14:paraId="4211D7F8" w14:textId="47E7F394" w:rsidR="000478AC" w:rsidRPr="00243736" w:rsidRDefault="003D7541" w:rsidP="00243736">
      <w:pPr>
        <w:pStyle w:val="Sansinterligne"/>
        <w:ind w:left="1778"/>
        <w:rPr>
          <w:rFonts w:asciiTheme="minorHAnsi" w:hAnsiTheme="minorHAnsi" w:cstheme="minorHAnsi"/>
        </w:rPr>
      </w:pPr>
      <w:r w:rsidRPr="00243736">
        <w:rPr>
          <w:rFonts w:asciiTheme="minorHAnsi" w:hAnsiTheme="minorHAnsi" w:cstheme="minorHAnsi"/>
          <w:highlight w:val="yellow"/>
        </w:rPr>
        <w:t xml:space="preserve"> </w:t>
      </w:r>
    </w:p>
    <w:p w14:paraId="41971A83"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u w:val="single"/>
        </w:rPr>
      </w:pPr>
    </w:p>
    <w:p w14:paraId="5CE0F020"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u w:val="single"/>
        </w:rPr>
      </w:pPr>
      <w:r w:rsidRPr="008A283E">
        <w:rPr>
          <w:rFonts w:asciiTheme="minorHAnsi" w:hAnsiTheme="minorHAnsi" w:cstheme="minorHAnsi"/>
          <w:b/>
          <w:bCs/>
          <w:u w:val="single"/>
        </w:rPr>
        <w:lastRenderedPageBreak/>
        <w:t>ARTICLE 2 – CONDITIONS FINANCIERES</w:t>
      </w:r>
    </w:p>
    <w:p w14:paraId="3C68E1FA"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1EB2124F" w14:textId="4E80E14C"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Pour </w:t>
      </w:r>
      <w:r w:rsidR="00243736">
        <w:rPr>
          <w:rFonts w:asciiTheme="minorHAnsi" w:hAnsiTheme="minorHAnsi" w:cstheme="minorHAnsi"/>
        </w:rPr>
        <w:t>l’ensemble de ces interventions</w:t>
      </w:r>
      <w:r w:rsidRPr="008A283E">
        <w:rPr>
          <w:rFonts w:asciiTheme="minorHAnsi" w:hAnsiTheme="minorHAnsi" w:cstheme="minorHAnsi"/>
        </w:rPr>
        <w:t xml:space="preserve">, L’ORGANISATEUR s’engage à verser au PRODUCTEUR la somme de </w:t>
      </w:r>
      <w:r w:rsidR="00E70EE5" w:rsidRPr="00CD23B8">
        <w:rPr>
          <w:rFonts w:asciiTheme="minorHAnsi" w:hAnsiTheme="minorHAnsi" w:cstheme="minorHAnsi"/>
          <w:b/>
        </w:rPr>
        <w:t>112,50</w:t>
      </w:r>
      <w:r w:rsidRPr="00CD23B8">
        <w:rPr>
          <w:rFonts w:asciiTheme="minorHAnsi" w:hAnsiTheme="minorHAnsi" w:cstheme="minorHAnsi"/>
          <w:b/>
        </w:rPr>
        <w:t>€ HT</w:t>
      </w:r>
      <w:r w:rsidRPr="00CD23B8">
        <w:rPr>
          <w:rFonts w:asciiTheme="minorHAnsi" w:hAnsiTheme="minorHAnsi" w:cstheme="minorHAnsi"/>
        </w:rPr>
        <w:t>.</w:t>
      </w:r>
      <w:r w:rsidRPr="008A283E">
        <w:rPr>
          <w:rFonts w:asciiTheme="minorHAnsi" w:hAnsiTheme="minorHAnsi" w:cstheme="minorHAnsi"/>
        </w:rPr>
        <w:t xml:space="preserve"> </w:t>
      </w:r>
    </w:p>
    <w:p w14:paraId="3075160D"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5D8581D2" w14:textId="1D84B817" w:rsidR="000478AC" w:rsidRPr="008A283E" w:rsidRDefault="000478AC" w:rsidP="00243736">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jc w:val="left"/>
        <w:rPr>
          <w:rFonts w:asciiTheme="minorHAnsi" w:hAnsiTheme="minorHAnsi" w:cstheme="minorHAnsi"/>
          <w:b/>
          <w:bCs/>
        </w:rPr>
      </w:pPr>
      <w:r w:rsidRPr="008A283E">
        <w:rPr>
          <w:rFonts w:asciiTheme="minorHAnsi" w:hAnsiTheme="minorHAnsi" w:cstheme="minorHAnsi"/>
        </w:rPr>
        <w:t xml:space="preserve">A quoi </w:t>
      </w:r>
      <w:r w:rsidRPr="00270261">
        <w:rPr>
          <w:rFonts w:asciiTheme="minorHAnsi" w:hAnsiTheme="minorHAnsi" w:cstheme="minorHAnsi"/>
        </w:rPr>
        <w:t>s’ajoute</w:t>
      </w:r>
      <w:r w:rsidR="007051BD" w:rsidRPr="00270261">
        <w:rPr>
          <w:rFonts w:asciiTheme="minorHAnsi" w:hAnsiTheme="minorHAnsi" w:cstheme="minorHAnsi"/>
        </w:rPr>
        <w:t xml:space="preserve"> </w:t>
      </w:r>
      <w:r w:rsidRPr="00270261">
        <w:rPr>
          <w:rFonts w:asciiTheme="minorHAnsi" w:hAnsiTheme="minorHAnsi" w:cstheme="minorHAnsi"/>
        </w:rPr>
        <w:t>le défraiement repas</w:t>
      </w:r>
      <w:r w:rsidR="00243736" w:rsidRPr="00270261">
        <w:rPr>
          <w:rFonts w:asciiTheme="minorHAnsi" w:hAnsiTheme="minorHAnsi" w:cstheme="minorHAnsi"/>
        </w:rPr>
        <w:t xml:space="preserve"> au tarif SYNDEAC</w:t>
      </w:r>
      <w:r w:rsidRPr="00270261">
        <w:rPr>
          <w:rFonts w:asciiTheme="minorHAnsi" w:hAnsiTheme="minorHAnsi" w:cstheme="minorHAnsi"/>
        </w:rPr>
        <w:t xml:space="preserve"> (</w:t>
      </w:r>
      <w:r w:rsidR="00FE2E15" w:rsidRPr="00270261">
        <w:rPr>
          <w:rFonts w:asciiTheme="minorHAnsi" w:hAnsiTheme="minorHAnsi" w:cstheme="minorHAnsi"/>
        </w:rPr>
        <w:t>20</w:t>
      </w:r>
      <w:r w:rsidRPr="00270261">
        <w:rPr>
          <w:rFonts w:asciiTheme="minorHAnsi" w:hAnsiTheme="minorHAnsi" w:cstheme="minorHAnsi"/>
        </w:rPr>
        <w:t>,</w:t>
      </w:r>
      <w:r w:rsidR="00E04B92" w:rsidRPr="00270261">
        <w:rPr>
          <w:rFonts w:asciiTheme="minorHAnsi" w:hAnsiTheme="minorHAnsi" w:cstheme="minorHAnsi"/>
        </w:rPr>
        <w:t>7</w:t>
      </w:r>
      <w:r w:rsidR="00FE2E15" w:rsidRPr="00270261">
        <w:rPr>
          <w:rFonts w:asciiTheme="minorHAnsi" w:hAnsiTheme="minorHAnsi" w:cstheme="minorHAnsi"/>
        </w:rPr>
        <w:t>0</w:t>
      </w:r>
      <w:r w:rsidRPr="00270261">
        <w:rPr>
          <w:rFonts w:asciiTheme="minorHAnsi" w:hAnsiTheme="minorHAnsi" w:cstheme="minorHAnsi"/>
        </w:rPr>
        <w:t xml:space="preserve">€/repas/pers) soit </w:t>
      </w:r>
      <w:r w:rsidR="004B28C8" w:rsidRPr="00270261">
        <w:rPr>
          <w:rFonts w:asciiTheme="minorHAnsi" w:hAnsiTheme="minorHAnsi" w:cstheme="minorHAnsi"/>
          <w:b/>
          <w:bCs/>
        </w:rPr>
        <w:t>20,</w:t>
      </w:r>
      <w:r w:rsidR="00C83799" w:rsidRPr="00270261">
        <w:rPr>
          <w:rFonts w:asciiTheme="minorHAnsi" w:hAnsiTheme="minorHAnsi" w:cstheme="minorHAnsi"/>
          <w:b/>
          <w:bCs/>
        </w:rPr>
        <w:t>7</w:t>
      </w:r>
      <w:r w:rsidR="004B28C8" w:rsidRPr="00270261">
        <w:rPr>
          <w:rFonts w:asciiTheme="minorHAnsi" w:hAnsiTheme="minorHAnsi" w:cstheme="minorHAnsi"/>
          <w:b/>
          <w:bCs/>
        </w:rPr>
        <w:t>0</w:t>
      </w:r>
      <w:r w:rsidRPr="00270261">
        <w:rPr>
          <w:rFonts w:asciiTheme="minorHAnsi" w:hAnsiTheme="minorHAnsi" w:cstheme="minorHAnsi"/>
          <w:b/>
          <w:bCs/>
        </w:rPr>
        <w:t>€ HT.</w:t>
      </w:r>
      <w:r w:rsidRPr="008A283E">
        <w:rPr>
          <w:rFonts w:asciiTheme="minorHAnsi" w:hAnsiTheme="minorHAnsi" w:cstheme="minorHAnsi"/>
          <w:b/>
          <w:bCs/>
        </w:rPr>
        <w:t xml:space="preserve"> </w:t>
      </w:r>
    </w:p>
    <w:p w14:paraId="452149D5" w14:textId="70836DB1" w:rsidR="007327BC" w:rsidRDefault="004B28C8" w:rsidP="004B28C8">
      <w:pPr>
        <w:pStyle w:val="Paragraphedeliste"/>
        <w:numPr>
          <w:ilvl w:val="0"/>
          <w:numId w:val="10"/>
        </w:num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rPr>
          <w:rFonts w:asciiTheme="minorHAnsi" w:hAnsiTheme="minorHAnsi" w:cstheme="minorHAnsi"/>
        </w:rPr>
      </w:pPr>
      <w:r>
        <w:rPr>
          <w:rFonts w:asciiTheme="minorHAnsi" w:hAnsiTheme="minorHAnsi" w:cstheme="minorHAnsi"/>
        </w:rPr>
        <w:t xml:space="preserve">1 repas le </w:t>
      </w:r>
      <w:r w:rsidR="000F0F7A">
        <w:rPr>
          <w:rFonts w:asciiTheme="minorHAnsi" w:hAnsiTheme="minorHAnsi" w:cstheme="minorHAnsi"/>
        </w:rPr>
        <w:t>14 mars 2026</w:t>
      </w:r>
      <w:r w:rsidR="007051BD">
        <w:rPr>
          <w:rFonts w:asciiTheme="minorHAnsi" w:hAnsiTheme="minorHAnsi" w:cstheme="minorHAnsi"/>
        </w:rPr>
        <w:t xml:space="preserve"> midi</w:t>
      </w:r>
    </w:p>
    <w:p w14:paraId="64C12D4F" w14:textId="77777777" w:rsidR="000F0F7A" w:rsidRPr="008A283E" w:rsidRDefault="000F0F7A" w:rsidP="000F0F7A">
      <w:pPr>
        <w:pStyle w:val="Paragraphedeliste"/>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1778"/>
        <w:rPr>
          <w:rFonts w:asciiTheme="minorHAnsi" w:hAnsiTheme="minorHAnsi" w:cstheme="minorHAnsi"/>
        </w:rPr>
      </w:pPr>
    </w:p>
    <w:p w14:paraId="3D7F15F7" w14:textId="490AB117" w:rsidR="008F2FB4" w:rsidRPr="00270261" w:rsidRDefault="00130785" w:rsidP="00270261">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bCs/>
        </w:rPr>
      </w:pPr>
      <w:r>
        <w:rPr>
          <w:rFonts w:asciiTheme="minorHAnsi" w:hAnsiTheme="minorHAnsi" w:cstheme="minorHAnsi"/>
        </w:rPr>
        <w:t xml:space="preserve">A quoi s’ajoute le </w:t>
      </w:r>
      <w:r w:rsidR="00A16672">
        <w:rPr>
          <w:rFonts w:asciiTheme="minorHAnsi" w:hAnsiTheme="minorHAnsi" w:cstheme="minorHAnsi"/>
        </w:rPr>
        <w:t>défraiement transpor</w:t>
      </w:r>
      <w:r w:rsidR="00D9158C">
        <w:rPr>
          <w:rFonts w:asciiTheme="minorHAnsi" w:hAnsiTheme="minorHAnsi" w:cstheme="minorHAnsi"/>
        </w:rPr>
        <w:t>t</w:t>
      </w:r>
      <w:r w:rsidR="000F0F7A">
        <w:rPr>
          <w:rFonts w:asciiTheme="minorHAnsi" w:hAnsiTheme="minorHAnsi" w:cstheme="minorHAnsi"/>
        </w:rPr>
        <w:t xml:space="preserve"> </w:t>
      </w:r>
      <w:r>
        <w:rPr>
          <w:rFonts w:asciiTheme="minorHAnsi" w:hAnsiTheme="minorHAnsi" w:cstheme="minorHAnsi"/>
        </w:rPr>
        <w:t>(0</w:t>
      </w:r>
      <w:r w:rsidR="00E24F22">
        <w:rPr>
          <w:rFonts w:asciiTheme="minorHAnsi" w:hAnsiTheme="minorHAnsi" w:cstheme="minorHAnsi"/>
        </w:rPr>
        <w:t>,35€/km)</w:t>
      </w:r>
      <w:r w:rsidR="00270261">
        <w:rPr>
          <w:rFonts w:asciiTheme="minorHAnsi" w:hAnsiTheme="minorHAnsi" w:cstheme="minorHAnsi"/>
        </w:rPr>
        <w:t xml:space="preserve"> soit un total maximum de </w:t>
      </w:r>
      <w:r w:rsidR="00270261" w:rsidRPr="00270261">
        <w:rPr>
          <w:rFonts w:asciiTheme="minorHAnsi" w:hAnsiTheme="minorHAnsi" w:cstheme="minorHAnsi"/>
          <w:b/>
          <w:bCs/>
        </w:rPr>
        <w:t>56€ HT</w:t>
      </w:r>
      <w:r w:rsidR="00270261">
        <w:rPr>
          <w:rFonts w:asciiTheme="minorHAnsi" w:hAnsiTheme="minorHAnsi" w:cstheme="minorHAnsi"/>
        </w:rPr>
        <w:t>.</w:t>
      </w:r>
      <w:r w:rsidR="00E04B92">
        <w:rPr>
          <w:rFonts w:asciiTheme="minorHAnsi" w:hAnsiTheme="minorHAnsi" w:cstheme="minorHAnsi"/>
        </w:rPr>
        <w:t xml:space="preserve"> </w:t>
      </w:r>
    </w:p>
    <w:p w14:paraId="0096FDC3"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6656FA2D" w14:textId="1F9023E7" w:rsidR="000478AC" w:rsidRPr="008A283E" w:rsidRDefault="009D6E25" w:rsidP="009D6E25">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rPr>
      </w:pPr>
      <w:r w:rsidRPr="00270261">
        <w:rPr>
          <w:rFonts w:asciiTheme="minorHAnsi" w:hAnsiTheme="minorHAnsi" w:cstheme="minorHAnsi"/>
          <w:b/>
        </w:rPr>
        <w:t>TVA non applicable conformément à l’article 293B du CGI.</w:t>
      </w:r>
    </w:p>
    <w:p w14:paraId="6BD9A6FE" w14:textId="091D1173"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rPr>
          <w:rFonts w:asciiTheme="minorHAnsi" w:hAnsiTheme="minorHAnsi" w:cstheme="minorHAnsi"/>
        </w:rPr>
      </w:pPr>
    </w:p>
    <w:p w14:paraId="70D80285" w14:textId="11E6537E" w:rsidR="000478AC" w:rsidRPr="0021190C"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rPr>
      </w:pPr>
      <w:r w:rsidRPr="008A283E">
        <w:rPr>
          <w:rFonts w:asciiTheme="minorHAnsi" w:hAnsiTheme="minorHAnsi" w:cstheme="minorHAnsi"/>
        </w:rPr>
        <w:t>Soit un montant total TTC maximum de</w:t>
      </w:r>
      <w:r w:rsidR="0061071B">
        <w:rPr>
          <w:rFonts w:asciiTheme="minorHAnsi" w:hAnsiTheme="minorHAnsi" w:cstheme="minorHAnsi"/>
        </w:rPr>
        <w:t xml:space="preserve"> </w:t>
      </w:r>
      <w:r w:rsidR="0061071B" w:rsidRPr="0021190C">
        <w:rPr>
          <w:rFonts w:asciiTheme="minorHAnsi" w:hAnsiTheme="minorHAnsi" w:cstheme="minorHAnsi"/>
          <w:b/>
          <w:bCs/>
        </w:rPr>
        <w:t>189,2</w:t>
      </w:r>
      <w:r w:rsidR="0021190C" w:rsidRPr="0021190C">
        <w:rPr>
          <w:rFonts w:asciiTheme="minorHAnsi" w:hAnsiTheme="minorHAnsi" w:cstheme="minorHAnsi"/>
          <w:b/>
          <w:bCs/>
        </w:rPr>
        <w:t>0</w:t>
      </w:r>
      <w:r w:rsidR="0061071B" w:rsidRPr="0021190C">
        <w:rPr>
          <w:rFonts w:asciiTheme="minorHAnsi" w:hAnsiTheme="minorHAnsi" w:cstheme="minorHAnsi"/>
          <w:b/>
          <w:bCs/>
        </w:rPr>
        <w:t>€</w:t>
      </w:r>
      <w:r w:rsidRPr="008A283E">
        <w:rPr>
          <w:rFonts w:asciiTheme="minorHAnsi" w:hAnsiTheme="minorHAnsi" w:cstheme="minorHAnsi"/>
        </w:rPr>
        <w:t xml:space="preserve"> </w:t>
      </w:r>
      <w:r w:rsidR="0021190C" w:rsidRPr="0021190C">
        <w:rPr>
          <w:rFonts w:asciiTheme="minorHAnsi" w:hAnsiTheme="minorHAnsi" w:cstheme="minorHAnsi"/>
          <w:b/>
          <w:bCs/>
        </w:rPr>
        <w:t>(</w:t>
      </w:r>
      <w:r w:rsidR="000B5368" w:rsidRPr="0021190C">
        <w:rPr>
          <w:rFonts w:asciiTheme="minorHAnsi" w:hAnsiTheme="minorHAnsi" w:cstheme="minorHAnsi"/>
          <w:b/>
        </w:rPr>
        <w:t>c</w:t>
      </w:r>
      <w:r w:rsidR="008D6ACA" w:rsidRPr="0021190C">
        <w:rPr>
          <w:rFonts w:asciiTheme="minorHAnsi" w:hAnsiTheme="minorHAnsi" w:cstheme="minorHAnsi"/>
          <w:b/>
        </w:rPr>
        <w:t>ent quatre</w:t>
      </w:r>
      <w:r w:rsidR="000B5368" w:rsidRPr="0021190C">
        <w:rPr>
          <w:rFonts w:asciiTheme="minorHAnsi" w:hAnsiTheme="minorHAnsi" w:cstheme="minorHAnsi"/>
          <w:b/>
        </w:rPr>
        <w:t>-</w:t>
      </w:r>
      <w:r w:rsidR="008D6ACA" w:rsidRPr="0021190C">
        <w:rPr>
          <w:rFonts w:asciiTheme="minorHAnsi" w:hAnsiTheme="minorHAnsi" w:cstheme="minorHAnsi"/>
          <w:b/>
        </w:rPr>
        <w:t>vingt</w:t>
      </w:r>
      <w:r w:rsidR="000B5368" w:rsidRPr="0021190C">
        <w:rPr>
          <w:rFonts w:asciiTheme="minorHAnsi" w:hAnsiTheme="minorHAnsi" w:cstheme="minorHAnsi"/>
          <w:b/>
        </w:rPr>
        <w:t>-</w:t>
      </w:r>
      <w:r w:rsidR="004B6900" w:rsidRPr="0021190C">
        <w:rPr>
          <w:rFonts w:asciiTheme="minorHAnsi" w:hAnsiTheme="minorHAnsi" w:cstheme="minorHAnsi"/>
          <w:b/>
        </w:rPr>
        <w:t>neuf</w:t>
      </w:r>
      <w:r w:rsidR="000B5368" w:rsidRPr="0021190C">
        <w:rPr>
          <w:rFonts w:asciiTheme="minorHAnsi" w:hAnsiTheme="minorHAnsi" w:cstheme="minorHAnsi"/>
          <w:b/>
        </w:rPr>
        <w:t xml:space="preserve"> euros et </w:t>
      </w:r>
      <w:r w:rsidR="00303D55" w:rsidRPr="0021190C">
        <w:rPr>
          <w:rFonts w:asciiTheme="minorHAnsi" w:hAnsiTheme="minorHAnsi" w:cstheme="minorHAnsi"/>
          <w:b/>
        </w:rPr>
        <w:t>vingt</w:t>
      </w:r>
      <w:r w:rsidR="000B5368" w:rsidRPr="0021190C">
        <w:rPr>
          <w:rFonts w:asciiTheme="minorHAnsi" w:hAnsiTheme="minorHAnsi" w:cstheme="minorHAnsi"/>
          <w:b/>
        </w:rPr>
        <w:t xml:space="preserve"> centimes</w:t>
      </w:r>
      <w:r w:rsidR="0021190C" w:rsidRPr="0021190C">
        <w:rPr>
          <w:rFonts w:asciiTheme="minorHAnsi" w:hAnsiTheme="minorHAnsi" w:cstheme="minorHAnsi"/>
          <w:b/>
        </w:rPr>
        <w:t>)</w:t>
      </w:r>
    </w:p>
    <w:p w14:paraId="640E5480"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14CC9B2E"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Le règlement de la somme s’effectuera sous forme de mandat administratif, au plus tard 30 jours après la manifestation. Le PRODUCTEUR devra présenter une facture, au nom de L’ORGANISATEUR mentionné ci-dessus, en la déposant de manière obligatoire sur </w:t>
      </w:r>
      <w:r w:rsidRPr="008A283E">
        <w:rPr>
          <w:rFonts w:asciiTheme="minorHAnsi" w:hAnsiTheme="minorHAnsi" w:cstheme="minorHAnsi"/>
          <w:b/>
        </w:rPr>
        <w:t>le portail dématérialisé Chorus Pro</w:t>
      </w:r>
      <w:r w:rsidRPr="008A283E">
        <w:rPr>
          <w:rFonts w:asciiTheme="minorHAnsi" w:hAnsiTheme="minorHAnsi" w:cstheme="minorHAnsi"/>
        </w:rPr>
        <w:t>.</w:t>
      </w:r>
    </w:p>
    <w:p w14:paraId="0869DDAD"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6069DE88"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u w:val="single"/>
        </w:rPr>
      </w:pPr>
      <w:r w:rsidRPr="008A283E">
        <w:rPr>
          <w:rFonts w:asciiTheme="minorHAnsi" w:hAnsiTheme="minorHAnsi" w:cstheme="minorHAnsi"/>
          <w:b/>
          <w:u w:val="single"/>
        </w:rPr>
        <w:t xml:space="preserve">ARTICLE 3 – ASSURANCES </w:t>
      </w:r>
    </w:p>
    <w:p w14:paraId="588AF972"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669075C9"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Le PRODUCTEUR est tenu d’assurer contre tous les risques tous les objets lui appartenant ou appartenant à son personnel. Il sera assuré en responsabilité civile pour couvrir tous dégâts éventuels. En cas d’accident du travail impliquant son personnel, il sera tenu d’effectuer les formalités légales. </w:t>
      </w:r>
    </w:p>
    <w:p w14:paraId="4F038506" w14:textId="55C49235"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L’ORGANISATEUR déclare avoir souscrit les assurances nécessaires à la couverture des risques liés à l’organisation des interventions.</w:t>
      </w:r>
    </w:p>
    <w:p w14:paraId="0F7802E0" w14:textId="01D61765" w:rsidR="009324D1" w:rsidRDefault="009324D1">
      <w:pPr>
        <w:suppressAutoHyphens w:val="0"/>
        <w:spacing w:after="0"/>
        <w:jc w:val="left"/>
        <w:rPr>
          <w:rFonts w:asciiTheme="minorHAnsi" w:hAnsiTheme="minorHAnsi" w:cstheme="minorHAnsi"/>
          <w:b/>
          <w:u w:val="single"/>
        </w:rPr>
      </w:pPr>
    </w:p>
    <w:p w14:paraId="62FC58C9" w14:textId="77777777" w:rsidR="00164306" w:rsidRDefault="00164306">
      <w:pPr>
        <w:suppressAutoHyphens w:val="0"/>
        <w:spacing w:after="0"/>
        <w:jc w:val="left"/>
        <w:rPr>
          <w:rFonts w:asciiTheme="minorHAnsi" w:hAnsiTheme="minorHAnsi" w:cstheme="minorHAnsi"/>
          <w:b/>
          <w:u w:val="single"/>
        </w:rPr>
      </w:pPr>
    </w:p>
    <w:p w14:paraId="56A64851" w14:textId="0B106825"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u w:val="single"/>
        </w:rPr>
      </w:pPr>
      <w:r w:rsidRPr="008A283E">
        <w:rPr>
          <w:rFonts w:asciiTheme="minorHAnsi" w:hAnsiTheme="minorHAnsi" w:cstheme="minorHAnsi"/>
          <w:b/>
          <w:u w:val="single"/>
        </w:rPr>
        <w:t>ARTICLE 4 – CONDITIONS D’ANNULATIONS</w:t>
      </w:r>
    </w:p>
    <w:p w14:paraId="44312B1C"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422CF25C" w14:textId="2C879D28"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La présente convention se trouvera suspendu ou annulé</w:t>
      </w:r>
      <w:r w:rsidR="00FC359D" w:rsidRPr="008A283E">
        <w:rPr>
          <w:rFonts w:asciiTheme="minorHAnsi" w:hAnsiTheme="minorHAnsi" w:cstheme="minorHAnsi"/>
        </w:rPr>
        <w:t>e</w:t>
      </w:r>
      <w:r w:rsidRPr="008A283E">
        <w:rPr>
          <w:rFonts w:asciiTheme="minorHAnsi" w:hAnsiTheme="minorHAnsi" w:cstheme="minorHAnsi"/>
        </w:rPr>
        <w:t xml:space="preserve"> de plein droit et sans indemnités d’aucune sorte, dans tous les cas reconnus de force majeure par la loi et la jurisprudence. On entend, par cas de force majeure, des circonstances qui se sont produites après la signature de la convention, en raison de faits d’un caractère imprévisible, insurmontable et extérieur, notamment : catastrophes naturelles, guerre, insurrection, incendie…</w:t>
      </w:r>
    </w:p>
    <w:p w14:paraId="515A8A90"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788C85BE" w14:textId="380AC0C9"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En cas de maladie, d’accident corporel du personnel ou du PRODUCTEUR, survenant de manière imprévisible et rendant l’exécution de l’intervention impossible, ou d’annulation en cas de fermeture des classes dans le cadre des mesures sanitaires liées au Covid-19, les parties s’engagent à tout mettre en œuvre pour trouver ensemble une solution amiable de report. En cas de report impossible pour l’une ou l’autre partie, le PRODUCTEUR ne pourra prétendre à recevoir le montant cité ci-dessous prévu pour les interventions. </w:t>
      </w:r>
    </w:p>
    <w:p w14:paraId="41F3B5FF"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3D99C7BC"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 xml:space="preserve">Toute annulation, en dehors des cas cités ci-dessous, du fait de l’une des parties entrainerait, pour la partie défaillante, l’obligation de verser à l’autre une </w:t>
      </w:r>
      <w:r w:rsidRPr="008A283E">
        <w:rPr>
          <w:rFonts w:asciiTheme="minorHAnsi" w:hAnsiTheme="minorHAnsi" w:cstheme="minorHAnsi"/>
        </w:rPr>
        <w:lastRenderedPageBreak/>
        <w:t>indemnité calculée en fonction des frais effectivement engagés par cette dernière à la date de l’annulation, sur présentation des factures correspondantes et dans la limite maximum de la facturation précitée.</w:t>
      </w:r>
    </w:p>
    <w:p w14:paraId="4F9057CE"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u w:val="single"/>
        </w:rPr>
      </w:pPr>
    </w:p>
    <w:p w14:paraId="6F8551E0"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b/>
          <w:u w:val="single"/>
        </w:rPr>
      </w:pPr>
      <w:r w:rsidRPr="008A283E">
        <w:rPr>
          <w:rFonts w:asciiTheme="minorHAnsi" w:hAnsiTheme="minorHAnsi" w:cstheme="minorHAnsi"/>
          <w:b/>
          <w:u w:val="single"/>
        </w:rPr>
        <w:t>ARTICLE 5 – COMPETENCES JURIDIQUES</w:t>
      </w:r>
    </w:p>
    <w:p w14:paraId="68A2E89F" w14:textId="77777777" w:rsidR="000478AC" w:rsidRPr="008A283E" w:rsidRDefault="000478AC" w:rsidP="000478AC">
      <w:pPr>
        <w:tabs>
          <w:tab w:val="left" w:pos="709"/>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p>
    <w:p w14:paraId="4CC30B7B" w14:textId="0F92B03F"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Au cas où des difficultés surviendraient entre les parties, à propos de l’exécution ou l’interprétation de la présente convention, celles-ci s’engagent à d’abord coopérer pleinement avec diligence et bonne foi en vue de trouver une solution amiable au litige.</w:t>
      </w:r>
    </w:p>
    <w:p w14:paraId="719C40DA" w14:textId="77777777" w:rsidR="000478AC" w:rsidRPr="008A283E" w:rsidRDefault="000478AC" w:rsidP="000478AC">
      <w:pPr>
        <w:tabs>
          <w:tab w:val="left" w:pos="33"/>
          <w:tab w:val="left" w:pos="741"/>
          <w:tab w:val="left" w:pos="1449"/>
          <w:tab w:val="left" w:pos="2157"/>
          <w:tab w:val="left" w:pos="2865"/>
          <w:tab w:val="left" w:pos="3573"/>
          <w:tab w:val="left" w:pos="4281"/>
          <w:tab w:val="left" w:pos="4989"/>
          <w:tab w:val="left" w:pos="5697"/>
          <w:tab w:val="left" w:pos="6405"/>
          <w:tab w:val="left" w:pos="7113"/>
          <w:tab w:val="left" w:pos="7821"/>
          <w:tab w:val="left" w:pos="8529"/>
        </w:tabs>
        <w:spacing w:after="0"/>
        <w:ind w:left="993"/>
        <w:rPr>
          <w:rFonts w:asciiTheme="minorHAnsi" w:hAnsiTheme="minorHAnsi" w:cstheme="minorHAnsi"/>
        </w:rPr>
      </w:pPr>
      <w:r w:rsidRPr="008A283E">
        <w:rPr>
          <w:rFonts w:asciiTheme="minorHAnsi" w:hAnsiTheme="minorHAnsi" w:cstheme="minorHAnsi"/>
        </w:rPr>
        <w:t>A défaut de conciliation ou de règlement amiable, les parties conviennent de porter l’affaire devant les tribunaux compétents de Rennes.</w:t>
      </w:r>
    </w:p>
    <w:p w14:paraId="7A3C9A54" w14:textId="77777777" w:rsidR="000478AC" w:rsidRPr="008A283E" w:rsidRDefault="000478AC" w:rsidP="0081368F">
      <w:pPr>
        <w:suppressAutoHyphens w:val="0"/>
        <w:spacing w:after="0"/>
        <w:jc w:val="left"/>
        <w:rPr>
          <w:rFonts w:asciiTheme="minorHAnsi" w:hAnsiTheme="minorHAnsi" w:cstheme="minorHAnsi"/>
          <w:b/>
          <w:u w:val="single"/>
        </w:rPr>
      </w:pPr>
    </w:p>
    <w:p w14:paraId="5C49B4A9" w14:textId="77777777" w:rsidR="000478AC" w:rsidRPr="008A283E" w:rsidRDefault="000478AC" w:rsidP="00135E3C">
      <w:pPr>
        <w:suppressAutoHyphens w:val="0"/>
        <w:spacing w:after="0"/>
        <w:ind w:left="993"/>
        <w:jc w:val="left"/>
        <w:rPr>
          <w:rFonts w:asciiTheme="minorHAnsi" w:hAnsiTheme="minorHAnsi" w:cstheme="minorHAnsi"/>
          <w:b/>
          <w:u w:val="single"/>
        </w:rPr>
      </w:pPr>
    </w:p>
    <w:p w14:paraId="25CD2726" w14:textId="1B26B431" w:rsidR="00135E3C" w:rsidRPr="004B7395" w:rsidRDefault="00135E3C" w:rsidP="004B7395">
      <w:pPr>
        <w:suppressAutoHyphens w:val="0"/>
        <w:spacing w:after="0"/>
        <w:ind w:left="993"/>
        <w:jc w:val="left"/>
        <w:rPr>
          <w:rFonts w:asciiTheme="minorHAnsi" w:hAnsiTheme="minorHAnsi" w:cstheme="minorHAnsi"/>
          <w:b/>
          <w:u w:val="single"/>
        </w:rPr>
      </w:pPr>
      <w:r w:rsidRPr="008A283E">
        <w:rPr>
          <w:rFonts w:asciiTheme="minorHAnsi" w:hAnsiTheme="minorHAnsi" w:cstheme="minorHAnsi"/>
          <w:b/>
          <w:u w:val="single"/>
        </w:rPr>
        <w:t xml:space="preserve">TABLEAU RECAPITULATIF </w:t>
      </w:r>
    </w:p>
    <w:p w14:paraId="4A63A197" w14:textId="77777777" w:rsidR="00135E3C" w:rsidRPr="008A283E" w:rsidRDefault="00135E3C" w:rsidP="00135E3C">
      <w:pPr>
        <w:suppressAutoHyphens w:val="0"/>
        <w:spacing w:after="0"/>
        <w:ind w:left="993"/>
        <w:jc w:val="left"/>
        <w:rPr>
          <w:rFonts w:asciiTheme="minorHAnsi" w:hAnsiTheme="minorHAnsi" w:cstheme="minorHAnsi"/>
        </w:rPr>
      </w:pPr>
    </w:p>
    <w:tbl>
      <w:tblPr>
        <w:tblStyle w:val="Grilledutableau"/>
        <w:tblW w:w="0" w:type="auto"/>
        <w:tblInd w:w="993" w:type="dxa"/>
        <w:tblLook w:val="04A0" w:firstRow="1" w:lastRow="0" w:firstColumn="1" w:lastColumn="0" w:noHBand="0" w:noVBand="1"/>
      </w:tblPr>
      <w:tblGrid>
        <w:gridCol w:w="1380"/>
        <w:gridCol w:w="1151"/>
        <w:gridCol w:w="1277"/>
        <w:gridCol w:w="1207"/>
        <w:gridCol w:w="1137"/>
        <w:gridCol w:w="1207"/>
      </w:tblGrid>
      <w:tr w:rsidR="00993258" w14:paraId="2E43C876" w14:textId="77777777" w:rsidTr="005C6078">
        <w:tc>
          <w:tcPr>
            <w:tcW w:w="1380" w:type="dxa"/>
          </w:tcPr>
          <w:p w14:paraId="3E0BD87D" w14:textId="77777777" w:rsidR="00284662" w:rsidRPr="005C6078" w:rsidRDefault="00284662" w:rsidP="005C6078">
            <w:pPr>
              <w:spacing w:after="0"/>
              <w:jc w:val="center"/>
              <w:rPr>
                <w:rFonts w:asciiTheme="minorHAnsi" w:hAnsiTheme="minorHAnsi" w:cstheme="minorHAnsi"/>
                <w:b/>
              </w:rPr>
            </w:pPr>
          </w:p>
        </w:tc>
        <w:tc>
          <w:tcPr>
            <w:tcW w:w="1151" w:type="dxa"/>
          </w:tcPr>
          <w:p w14:paraId="677CFEC9" w14:textId="375613AA" w:rsidR="00284662" w:rsidRPr="005C6078" w:rsidRDefault="001556BD" w:rsidP="005C6078">
            <w:pPr>
              <w:spacing w:after="0"/>
              <w:jc w:val="center"/>
              <w:rPr>
                <w:rFonts w:asciiTheme="minorHAnsi" w:hAnsiTheme="minorHAnsi" w:cstheme="minorHAnsi"/>
                <w:b/>
              </w:rPr>
            </w:pPr>
            <w:r w:rsidRPr="005C6078">
              <w:rPr>
                <w:rFonts w:asciiTheme="minorHAnsi" w:hAnsiTheme="minorHAnsi" w:cstheme="minorHAnsi"/>
                <w:b/>
              </w:rPr>
              <w:t>Tarif HT</w:t>
            </w:r>
          </w:p>
        </w:tc>
        <w:tc>
          <w:tcPr>
            <w:tcW w:w="1277" w:type="dxa"/>
          </w:tcPr>
          <w:p w14:paraId="41475AE2" w14:textId="5DA8467A" w:rsidR="00284662" w:rsidRPr="005C6078" w:rsidRDefault="001556BD" w:rsidP="005C6078">
            <w:pPr>
              <w:spacing w:after="0"/>
              <w:jc w:val="center"/>
              <w:rPr>
                <w:rFonts w:asciiTheme="minorHAnsi" w:hAnsiTheme="minorHAnsi" w:cstheme="minorHAnsi"/>
                <w:b/>
              </w:rPr>
            </w:pPr>
            <w:r w:rsidRPr="005C6078">
              <w:rPr>
                <w:rFonts w:asciiTheme="minorHAnsi" w:hAnsiTheme="minorHAnsi" w:cstheme="minorHAnsi"/>
                <w:b/>
              </w:rPr>
              <w:t>Quantité</w:t>
            </w:r>
          </w:p>
        </w:tc>
        <w:tc>
          <w:tcPr>
            <w:tcW w:w="1207" w:type="dxa"/>
          </w:tcPr>
          <w:p w14:paraId="69765F39" w14:textId="6B282D8B" w:rsidR="00284662" w:rsidRPr="005C6078" w:rsidRDefault="001556BD" w:rsidP="005C6078">
            <w:pPr>
              <w:spacing w:after="0"/>
              <w:jc w:val="center"/>
              <w:rPr>
                <w:rFonts w:asciiTheme="minorHAnsi" w:hAnsiTheme="minorHAnsi" w:cstheme="minorHAnsi"/>
                <w:b/>
              </w:rPr>
            </w:pPr>
            <w:r w:rsidRPr="005C6078">
              <w:rPr>
                <w:rFonts w:asciiTheme="minorHAnsi" w:hAnsiTheme="minorHAnsi" w:cstheme="minorHAnsi"/>
                <w:b/>
              </w:rPr>
              <w:t>T</w:t>
            </w:r>
            <w:r w:rsidR="00FA1149" w:rsidRPr="005C6078">
              <w:rPr>
                <w:rFonts w:asciiTheme="minorHAnsi" w:hAnsiTheme="minorHAnsi" w:cstheme="minorHAnsi"/>
                <w:b/>
              </w:rPr>
              <w:t>OTAL</w:t>
            </w:r>
            <w:r w:rsidRPr="005C6078">
              <w:rPr>
                <w:rFonts w:asciiTheme="minorHAnsi" w:hAnsiTheme="minorHAnsi" w:cstheme="minorHAnsi"/>
                <w:b/>
              </w:rPr>
              <w:t xml:space="preserve"> HT</w:t>
            </w:r>
          </w:p>
        </w:tc>
        <w:tc>
          <w:tcPr>
            <w:tcW w:w="1137" w:type="dxa"/>
          </w:tcPr>
          <w:p w14:paraId="7D3006B6" w14:textId="25D40395" w:rsidR="00284662" w:rsidRPr="005C6078" w:rsidRDefault="001556BD" w:rsidP="005C6078">
            <w:pPr>
              <w:spacing w:after="0"/>
              <w:jc w:val="center"/>
              <w:rPr>
                <w:rFonts w:asciiTheme="minorHAnsi" w:hAnsiTheme="minorHAnsi" w:cstheme="minorHAnsi"/>
                <w:b/>
              </w:rPr>
            </w:pPr>
            <w:r w:rsidRPr="005C6078">
              <w:rPr>
                <w:rFonts w:asciiTheme="minorHAnsi" w:hAnsiTheme="minorHAnsi" w:cstheme="minorHAnsi"/>
                <w:b/>
              </w:rPr>
              <w:t>TVA</w:t>
            </w:r>
          </w:p>
        </w:tc>
        <w:tc>
          <w:tcPr>
            <w:tcW w:w="1207" w:type="dxa"/>
          </w:tcPr>
          <w:p w14:paraId="367E81BC" w14:textId="295BA4CF" w:rsidR="00284662" w:rsidRPr="005C6078" w:rsidRDefault="001556BD" w:rsidP="005C6078">
            <w:pPr>
              <w:spacing w:after="0"/>
              <w:jc w:val="center"/>
              <w:rPr>
                <w:rFonts w:asciiTheme="minorHAnsi" w:hAnsiTheme="minorHAnsi" w:cstheme="minorHAnsi"/>
                <w:b/>
              </w:rPr>
            </w:pPr>
            <w:r w:rsidRPr="005C6078">
              <w:rPr>
                <w:rFonts w:asciiTheme="minorHAnsi" w:hAnsiTheme="minorHAnsi" w:cstheme="minorHAnsi"/>
                <w:b/>
              </w:rPr>
              <w:t>TO</w:t>
            </w:r>
            <w:r w:rsidR="00FA1149" w:rsidRPr="005C6078">
              <w:rPr>
                <w:rFonts w:asciiTheme="minorHAnsi" w:hAnsiTheme="minorHAnsi" w:cstheme="minorHAnsi"/>
                <w:b/>
              </w:rPr>
              <w:t>TAL TTC</w:t>
            </w:r>
          </w:p>
        </w:tc>
      </w:tr>
      <w:tr w:rsidR="00993258" w14:paraId="69EDFB05" w14:textId="77777777" w:rsidTr="005C6078">
        <w:tc>
          <w:tcPr>
            <w:tcW w:w="1380" w:type="dxa"/>
          </w:tcPr>
          <w:p w14:paraId="796E356C" w14:textId="7F7265E6" w:rsidR="00284662" w:rsidRPr="005C6078" w:rsidRDefault="00993258" w:rsidP="005C6078">
            <w:pPr>
              <w:spacing w:after="0"/>
              <w:jc w:val="center"/>
              <w:rPr>
                <w:rFonts w:asciiTheme="minorHAnsi" w:hAnsiTheme="minorHAnsi" w:cstheme="minorHAnsi"/>
                <w:b/>
              </w:rPr>
            </w:pPr>
            <w:r w:rsidRPr="005C6078">
              <w:rPr>
                <w:rFonts w:asciiTheme="minorHAnsi" w:hAnsiTheme="minorHAnsi" w:cstheme="minorHAnsi"/>
                <w:b/>
              </w:rPr>
              <w:t>Intervention</w:t>
            </w:r>
          </w:p>
        </w:tc>
        <w:tc>
          <w:tcPr>
            <w:tcW w:w="1151" w:type="dxa"/>
          </w:tcPr>
          <w:p w14:paraId="14047948" w14:textId="05E6EFBD" w:rsidR="00284662" w:rsidRPr="00E00E76" w:rsidRDefault="008315C9" w:rsidP="005C6078">
            <w:pPr>
              <w:spacing w:after="0"/>
              <w:jc w:val="center"/>
              <w:rPr>
                <w:rFonts w:asciiTheme="minorHAnsi" w:hAnsiTheme="minorHAnsi" w:cstheme="minorHAnsi"/>
                <w:bCs/>
              </w:rPr>
            </w:pPr>
            <w:r w:rsidRPr="00E00E76">
              <w:rPr>
                <w:rFonts w:asciiTheme="minorHAnsi" w:hAnsiTheme="minorHAnsi" w:cstheme="minorHAnsi"/>
                <w:bCs/>
              </w:rPr>
              <w:t>112,5</w:t>
            </w:r>
            <w:r w:rsidR="00164306" w:rsidRPr="00E00E76">
              <w:rPr>
                <w:rFonts w:asciiTheme="minorHAnsi" w:hAnsiTheme="minorHAnsi" w:cstheme="minorHAnsi"/>
                <w:bCs/>
              </w:rPr>
              <w:t>0</w:t>
            </w:r>
          </w:p>
        </w:tc>
        <w:tc>
          <w:tcPr>
            <w:tcW w:w="1277" w:type="dxa"/>
          </w:tcPr>
          <w:p w14:paraId="0AAD7B2D" w14:textId="24D01454" w:rsidR="00284662" w:rsidRPr="00E00E76" w:rsidRDefault="00DF4D66" w:rsidP="005C6078">
            <w:pPr>
              <w:spacing w:after="0"/>
              <w:jc w:val="center"/>
              <w:rPr>
                <w:rFonts w:asciiTheme="minorHAnsi" w:hAnsiTheme="minorHAnsi" w:cstheme="minorHAnsi"/>
                <w:bCs/>
              </w:rPr>
            </w:pPr>
            <w:r w:rsidRPr="00E00E76">
              <w:rPr>
                <w:rFonts w:asciiTheme="minorHAnsi" w:hAnsiTheme="minorHAnsi" w:cstheme="minorHAnsi"/>
                <w:bCs/>
              </w:rPr>
              <w:t>1</w:t>
            </w:r>
          </w:p>
        </w:tc>
        <w:tc>
          <w:tcPr>
            <w:tcW w:w="1207" w:type="dxa"/>
          </w:tcPr>
          <w:p w14:paraId="3C5B33C8" w14:textId="4DF7CBB9" w:rsidR="00284662" w:rsidRPr="00E00E76" w:rsidRDefault="00C83799" w:rsidP="005C6078">
            <w:pPr>
              <w:spacing w:after="0"/>
              <w:jc w:val="center"/>
              <w:rPr>
                <w:rFonts w:asciiTheme="minorHAnsi" w:hAnsiTheme="minorHAnsi" w:cstheme="minorHAnsi"/>
                <w:bCs/>
              </w:rPr>
            </w:pPr>
            <w:r w:rsidRPr="00E00E76">
              <w:rPr>
                <w:rFonts w:asciiTheme="minorHAnsi" w:hAnsiTheme="minorHAnsi" w:cstheme="minorHAnsi"/>
                <w:bCs/>
              </w:rPr>
              <w:t>112,5</w:t>
            </w:r>
          </w:p>
        </w:tc>
        <w:tc>
          <w:tcPr>
            <w:tcW w:w="1137" w:type="dxa"/>
          </w:tcPr>
          <w:p w14:paraId="11DE4F9C" w14:textId="0061A090" w:rsidR="00284662" w:rsidRPr="00E00E76" w:rsidRDefault="00E00E76" w:rsidP="005C6078">
            <w:pPr>
              <w:spacing w:after="0"/>
              <w:jc w:val="center"/>
              <w:rPr>
                <w:rFonts w:asciiTheme="minorHAnsi" w:hAnsiTheme="minorHAnsi" w:cstheme="minorHAnsi"/>
                <w:bCs/>
              </w:rPr>
            </w:pPr>
            <w:r w:rsidRPr="00E00E76">
              <w:rPr>
                <w:rFonts w:asciiTheme="minorHAnsi" w:hAnsiTheme="minorHAnsi" w:cstheme="minorHAnsi"/>
                <w:bCs/>
              </w:rPr>
              <w:t>0</w:t>
            </w:r>
          </w:p>
        </w:tc>
        <w:tc>
          <w:tcPr>
            <w:tcW w:w="1207" w:type="dxa"/>
          </w:tcPr>
          <w:p w14:paraId="18A0BFE2" w14:textId="2FFBBE57" w:rsidR="00284662" w:rsidRPr="00E00E76" w:rsidRDefault="00E00E76" w:rsidP="005C6078">
            <w:pPr>
              <w:spacing w:after="0"/>
              <w:jc w:val="center"/>
              <w:rPr>
                <w:rFonts w:asciiTheme="minorHAnsi" w:hAnsiTheme="minorHAnsi" w:cstheme="minorHAnsi"/>
                <w:bCs/>
              </w:rPr>
            </w:pPr>
            <w:r w:rsidRPr="00E00E76">
              <w:rPr>
                <w:rFonts w:asciiTheme="minorHAnsi" w:hAnsiTheme="minorHAnsi" w:cstheme="minorHAnsi"/>
                <w:bCs/>
              </w:rPr>
              <w:t>112,50</w:t>
            </w:r>
          </w:p>
        </w:tc>
      </w:tr>
      <w:tr w:rsidR="00993258" w14:paraId="1C796AD4" w14:textId="77777777" w:rsidTr="005C6078">
        <w:tc>
          <w:tcPr>
            <w:tcW w:w="1380" w:type="dxa"/>
          </w:tcPr>
          <w:p w14:paraId="69C3D850" w14:textId="661A0AB9" w:rsidR="00284662" w:rsidRPr="005C6078" w:rsidRDefault="00993258" w:rsidP="005C6078">
            <w:pPr>
              <w:spacing w:after="0"/>
              <w:jc w:val="center"/>
              <w:rPr>
                <w:rFonts w:asciiTheme="minorHAnsi" w:hAnsiTheme="minorHAnsi" w:cstheme="minorHAnsi"/>
                <w:b/>
              </w:rPr>
            </w:pPr>
            <w:r w:rsidRPr="005C6078">
              <w:rPr>
                <w:rFonts w:asciiTheme="minorHAnsi" w:hAnsiTheme="minorHAnsi" w:cstheme="minorHAnsi"/>
                <w:b/>
              </w:rPr>
              <w:t>Repas</w:t>
            </w:r>
          </w:p>
        </w:tc>
        <w:tc>
          <w:tcPr>
            <w:tcW w:w="1151" w:type="dxa"/>
          </w:tcPr>
          <w:p w14:paraId="194E6BAD" w14:textId="0F6F4DB3" w:rsidR="00284662" w:rsidRPr="00E00E76" w:rsidRDefault="00DF4D66" w:rsidP="005C6078">
            <w:pPr>
              <w:spacing w:after="0"/>
              <w:jc w:val="center"/>
              <w:rPr>
                <w:rFonts w:asciiTheme="minorHAnsi" w:hAnsiTheme="minorHAnsi" w:cstheme="minorHAnsi"/>
                <w:bCs/>
              </w:rPr>
            </w:pPr>
            <w:r w:rsidRPr="00E00E76">
              <w:rPr>
                <w:rFonts w:asciiTheme="minorHAnsi" w:hAnsiTheme="minorHAnsi" w:cstheme="minorHAnsi"/>
                <w:bCs/>
              </w:rPr>
              <w:t>20,70</w:t>
            </w:r>
          </w:p>
        </w:tc>
        <w:tc>
          <w:tcPr>
            <w:tcW w:w="1277" w:type="dxa"/>
          </w:tcPr>
          <w:p w14:paraId="708593ED" w14:textId="763B5C29" w:rsidR="00284662" w:rsidRPr="00E00E76" w:rsidRDefault="00C83799" w:rsidP="005C6078">
            <w:pPr>
              <w:spacing w:after="0"/>
              <w:jc w:val="center"/>
              <w:rPr>
                <w:rFonts w:asciiTheme="minorHAnsi" w:hAnsiTheme="minorHAnsi" w:cstheme="minorHAnsi"/>
                <w:bCs/>
              </w:rPr>
            </w:pPr>
            <w:r w:rsidRPr="00E00E76">
              <w:rPr>
                <w:rFonts w:asciiTheme="minorHAnsi" w:hAnsiTheme="minorHAnsi" w:cstheme="minorHAnsi"/>
                <w:bCs/>
              </w:rPr>
              <w:t>1</w:t>
            </w:r>
          </w:p>
        </w:tc>
        <w:tc>
          <w:tcPr>
            <w:tcW w:w="1207" w:type="dxa"/>
          </w:tcPr>
          <w:p w14:paraId="4F88E142" w14:textId="0CA4B5CC" w:rsidR="00284662" w:rsidRPr="00E00E76" w:rsidRDefault="00C83799" w:rsidP="005C6078">
            <w:pPr>
              <w:spacing w:after="0"/>
              <w:jc w:val="center"/>
              <w:rPr>
                <w:rFonts w:asciiTheme="minorHAnsi" w:hAnsiTheme="minorHAnsi" w:cstheme="minorHAnsi"/>
                <w:bCs/>
              </w:rPr>
            </w:pPr>
            <w:r w:rsidRPr="00E00E76">
              <w:rPr>
                <w:rFonts w:asciiTheme="minorHAnsi" w:hAnsiTheme="minorHAnsi" w:cstheme="minorHAnsi"/>
                <w:bCs/>
              </w:rPr>
              <w:t>20,70</w:t>
            </w:r>
          </w:p>
        </w:tc>
        <w:tc>
          <w:tcPr>
            <w:tcW w:w="1137" w:type="dxa"/>
          </w:tcPr>
          <w:p w14:paraId="51368C0C" w14:textId="67C1DE5A" w:rsidR="00284662" w:rsidRPr="00E00E76" w:rsidRDefault="00E00E76" w:rsidP="005C6078">
            <w:pPr>
              <w:spacing w:after="0"/>
              <w:jc w:val="center"/>
              <w:rPr>
                <w:rFonts w:asciiTheme="minorHAnsi" w:hAnsiTheme="minorHAnsi" w:cstheme="minorHAnsi"/>
                <w:bCs/>
              </w:rPr>
            </w:pPr>
            <w:r w:rsidRPr="00E00E76">
              <w:rPr>
                <w:rFonts w:asciiTheme="minorHAnsi" w:hAnsiTheme="minorHAnsi" w:cstheme="minorHAnsi"/>
                <w:bCs/>
              </w:rPr>
              <w:t>0</w:t>
            </w:r>
          </w:p>
        </w:tc>
        <w:tc>
          <w:tcPr>
            <w:tcW w:w="1207" w:type="dxa"/>
          </w:tcPr>
          <w:p w14:paraId="34A797DB" w14:textId="15AE1D65" w:rsidR="00284662" w:rsidRPr="00E00E76" w:rsidRDefault="00E00E76" w:rsidP="005C6078">
            <w:pPr>
              <w:spacing w:after="0"/>
              <w:jc w:val="center"/>
              <w:rPr>
                <w:rFonts w:asciiTheme="minorHAnsi" w:hAnsiTheme="minorHAnsi" w:cstheme="minorHAnsi"/>
                <w:bCs/>
              </w:rPr>
            </w:pPr>
            <w:r w:rsidRPr="00E00E76">
              <w:rPr>
                <w:rFonts w:asciiTheme="minorHAnsi" w:hAnsiTheme="minorHAnsi" w:cstheme="minorHAnsi"/>
                <w:bCs/>
              </w:rPr>
              <w:t>20,70</w:t>
            </w:r>
          </w:p>
        </w:tc>
      </w:tr>
      <w:tr w:rsidR="00993258" w14:paraId="5979F170" w14:textId="77777777" w:rsidTr="005C6078">
        <w:tc>
          <w:tcPr>
            <w:tcW w:w="1380" w:type="dxa"/>
          </w:tcPr>
          <w:p w14:paraId="7903F851" w14:textId="35014BB1" w:rsidR="00284662" w:rsidRPr="005C6078" w:rsidRDefault="005C6078" w:rsidP="005C6078">
            <w:pPr>
              <w:spacing w:after="0"/>
              <w:jc w:val="center"/>
              <w:rPr>
                <w:rFonts w:asciiTheme="minorHAnsi" w:hAnsiTheme="minorHAnsi" w:cstheme="minorHAnsi"/>
                <w:b/>
              </w:rPr>
            </w:pPr>
            <w:r w:rsidRPr="005C6078">
              <w:rPr>
                <w:rFonts w:asciiTheme="minorHAnsi" w:hAnsiTheme="minorHAnsi" w:cstheme="minorHAnsi"/>
                <w:b/>
              </w:rPr>
              <w:t>Transport</w:t>
            </w:r>
          </w:p>
        </w:tc>
        <w:tc>
          <w:tcPr>
            <w:tcW w:w="1151" w:type="dxa"/>
          </w:tcPr>
          <w:p w14:paraId="285A2933" w14:textId="2EB2CDE1" w:rsidR="00284662" w:rsidRPr="00E00E76" w:rsidRDefault="00A044EB" w:rsidP="005C6078">
            <w:pPr>
              <w:spacing w:after="0"/>
              <w:jc w:val="center"/>
              <w:rPr>
                <w:rFonts w:asciiTheme="minorHAnsi" w:hAnsiTheme="minorHAnsi" w:cstheme="minorHAnsi"/>
                <w:bCs/>
              </w:rPr>
            </w:pPr>
            <w:r w:rsidRPr="00E00E76">
              <w:rPr>
                <w:rFonts w:asciiTheme="minorHAnsi" w:hAnsiTheme="minorHAnsi" w:cstheme="minorHAnsi"/>
                <w:bCs/>
              </w:rPr>
              <w:t>0,35</w:t>
            </w:r>
            <w:r w:rsidR="008812C1" w:rsidRPr="00E00E76">
              <w:rPr>
                <w:rFonts w:asciiTheme="minorHAnsi" w:hAnsiTheme="minorHAnsi" w:cstheme="minorHAnsi"/>
                <w:bCs/>
              </w:rPr>
              <w:t>/</w:t>
            </w:r>
            <w:r w:rsidRPr="00E00E76">
              <w:rPr>
                <w:rFonts w:asciiTheme="minorHAnsi" w:hAnsiTheme="minorHAnsi" w:cstheme="minorHAnsi"/>
                <w:bCs/>
              </w:rPr>
              <w:t>km</w:t>
            </w:r>
          </w:p>
        </w:tc>
        <w:tc>
          <w:tcPr>
            <w:tcW w:w="1277" w:type="dxa"/>
          </w:tcPr>
          <w:p w14:paraId="25EB410D" w14:textId="1C9104CF" w:rsidR="00284662" w:rsidRPr="00E00E76" w:rsidRDefault="00C83799" w:rsidP="005C6078">
            <w:pPr>
              <w:spacing w:after="0"/>
              <w:jc w:val="center"/>
              <w:rPr>
                <w:rFonts w:asciiTheme="minorHAnsi" w:hAnsiTheme="minorHAnsi" w:cstheme="minorHAnsi"/>
                <w:bCs/>
              </w:rPr>
            </w:pPr>
            <w:r w:rsidRPr="00E00E76">
              <w:rPr>
                <w:rFonts w:asciiTheme="minorHAnsi" w:hAnsiTheme="minorHAnsi" w:cstheme="minorHAnsi"/>
                <w:bCs/>
              </w:rPr>
              <w:t>1</w:t>
            </w:r>
          </w:p>
        </w:tc>
        <w:tc>
          <w:tcPr>
            <w:tcW w:w="1207" w:type="dxa"/>
          </w:tcPr>
          <w:p w14:paraId="4D2B5A0D" w14:textId="02724B66" w:rsidR="00284662" w:rsidRPr="00E00E76" w:rsidRDefault="009753BF" w:rsidP="005C6078">
            <w:pPr>
              <w:spacing w:after="0"/>
              <w:jc w:val="center"/>
              <w:rPr>
                <w:rFonts w:asciiTheme="minorHAnsi" w:hAnsiTheme="minorHAnsi" w:cstheme="minorHAnsi"/>
                <w:bCs/>
              </w:rPr>
            </w:pPr>
            <w:r w:rsidRPr="00E00E76">
              <w:rPr>
                <w:rFonts w:asciiTheme="minorHAnsi" w:hAnsiTheme="minorHAnsi" w:cstheme="minorHAnsi"/>
                <w:bCs/>
              </w:rPr>
              <w:t>56</w:t>
            </w:r>
          </w:p>
        </w:tc>
        <w:tc>
          <w:tcPr>
            <w:tcW w:w="1137" w:type="dxa"/>
          </w:tcPr>
          <w:p w14:paraId="132A85C2" w14:textId="0E5DEB58" w:rsidR="00284662" w:rsidRPr="00E00E76" w:rsidRDefault="008812C1" w:rsidP="005C6078">
            <w:pPr>
              <w:spacing w:after="0"/>
              <w:jc w:val="center"/>
              <w:rPr>
                <w:rFonts w:asciiTheme="minorHAnsi" w:hAnsiTheme="minorHAnsi" w:cstheme="minorHAnsi"/>
                <w:bCs/>
              </w:rPr>
            </w:pPr>
            <w:r w:rsidRPr="00E00E76">
              <w:rPr>
                <w:rFonts w:asciiTheme="minorHAnsi" w:hAnsiTheme="minorHAnsi" w:cstheme="minorHAnsi"/>
                <w:bCs/>
              </w:rPr>
              <w:t>/</w:t>
            </w:r>
          </w:p>
        </w:tc>
        <w:tc>
          <w:tcPr>
            <w:tcW w:w="1207" w:type="dxa"/>
          </w:tcPr>
          <w:p w14:paraId="615A1F91" w14:textId="2CE3EB0B" w:rsidR="00284662" w:rsidRPr="00E00E76" w:rsidRDefault="00E00E76" w:rsidP="005C6078">
            <w:pPr>
              <w:spacing w:after="0"/>
              <w:jc w:val="center"/>
              <w:rPr>
                <w:rFonts w:asciiTheme="minorHAnsi" w:hAnsiTheme="minorHAnsi" w:cstheme="minorHAnsi"/>
                <w:bCs/>
              </w:rPr>
            </w:pPr>
            <w:r w:rsidRPr="00E00E76">
              <w:rPr>
                <w:rFonts w:asciiTheme="minorHAnsi" w:hAnsiTheme="minorHAnsi" w:cstheme="minorHAnsi"/>
                <w:bCs/>
              </w:rPr>
              <w:t>56</w:t>
            </w:r>
          </w:p>
        </w:tc>
      </w:tr>
      <w:tr w:rsidR="005C6078" w14:paraId="2A38EF09" w14:textId="77777777" w:rsidTr="005C6078">
        <w:tc>
          <w:tcPr>
            <w:tcW w:w="6152" w:type="dxa"/>
            <w:gridSpan w:val="5"/>
            <w:shd w:val="clear" w:color="auto" w:fill="FFC000" w:themeFill="accent4"/>
          </w:tcPr>
          <w:p w14:paraId="07619795" w14:textId="610463C3" w:rsidR="005C6078" w:rsidRPr="00E00E76" w:rsidRDefault="005C6078" w:rsidP="005C6078">
            <w:pPr>
              <w:spacing w:after="0"/>
              <w:jc w:val="center"/>
              <w:rPr>
                <w:rFonts w:asciiTheme="minorHAnsi" w:hAnsiTheme="minorHAnsi" w:cstheme="minorHAnsi"/>
                <w:b/>
              </w:rPr>
            </w:pPr>
            <w:r w:rsidRPr="00E00E76">
              <w:rPr>
                <w:rFonts w:asciiTheme="minorHAnsi" w:hAnsiTheme="minorHAnsi" w:cstheme="minorHAnsi"/>
                <w:b/>
              </w:rPr>
              <w:t>SOIT UN MONTANT TOTAL TTC</w:t>
            </w:r>
          </w:p>
        </w:tc>
        <w:tc>
          <w:tcPr>
            <w:tcW w:w="1207" w:type="dxa"/>
            <w:shd w:val="clear" w:color="auto" w:fill="FFC000" w:themeFill="accent4"/>
          </w:tcPr>
          <w:p w14:paraId="4600DD5C" w14:textId="45F87E57" w:rsidR="005C6078" w:rsidRPr="00E00E76" w:rsidRDefault="00E00E76" w:rsidP="005C6078">
            <w:pPr>
              <w:spacing w:after="0"/>
              <w:jc w:val="center"/>
              <w:rPr>
                <w:rFonts w:asciiTheme="minorHAnsi" w:hAnsiTheme="minorHAnsi" w:cstheme="minorHAnsi"/>
                <w:b/>
              </w:rPr>
            </w:pPr>
            <w:r w:rsidRPr="00E00E76">
              <w:rPr>
                <w:rFonts w:asciiTheme="minorHAnsi" w:hAnsiTheme="minorHAnsi" w:cstheme="minorHAnsi"/>
                <w:b/>
              </w:rPr>
              <w:t>189,20 €</w:t>
            </w:r>
          </w:p>
        </w:tc>
      </w:tr>
    </w:tbl>
    <w:p w14:paraId="5B905720" w14:textId="77777777" w:rsidR="00135E3C" w:rsidRPr="008A283E" w:rsidRDefault="00135E3C" w:rsidP="00135E3C">
      <w:pPr>
        <w:spacing w:after="0"/>
        <w:ind w:left="993"/>
        <w:rPr>
          <w:rFonts w:asciiTheme="minorHAnsi" w:hAnsiTheme="minorHAnsi" w:cstheme="minorHAnsi"/>
          <w:b/>
          <w:u w:val="single"/>
        </w:rPr>
      </w:pPr>
    </w:p>
    <w:p w14:paraId="4B6B4961" w14:textId="77777777" w:rsidR="00135E3C" w:rsidRPr="008A283E" w:rsidRDefault="00135E3C" w:rsidP="00135E3C">
      <w:pPr>
        <w:spacing w:after="0"/>
        <w:ind w:left="993"/>
        <w:rPr>
          <w:rFonts w:asciiTheme="minorHAnsi" w:hAnsiTheme="minorHAnsi" w:cstheme="minorHAnsi"/>
          <w:b/>
          <w:u w:val="single"/>
        </w:rPr>
      </w:pPr>
    </w:p>
    <w:p w14:paraId="6DEAF783" w14:textId="6E2EC99A" w:rsidR="00135E3C" w:rsidRDefault="00135E3C" w:rsidP="00135E3C">
      <w:pPr>
        <w:spacing w:after="0"/>
        <w:ind w:left="993"/>
        <w:rPr>
          <w:rFonts w:asciiTheme="minorHAnsi" w:hAnsiTheme="minorHAnsi" w:cstheme="minorHAnsi"/>
        </w:rPr>
      </w:pPr>
      <w:r w:rsidRPr="008A283E">
        <w:rPr>
          <w:rFonts w:asciiTheme="minorHAnsi" w:hAnsiTheme="minorHAnsi" w:cstheme="minorHAnsi"/>
        </w:rPr>
        <w:t>Fait à Sarzeau, le</w:t>
      </w:r>
      <w:r w:rsidR="00303D55">
        <w:rPr>
          <w:rFonts w:asciiTheme="minorHAnsi" w:hAnsiTheme="minorHAnsi" w:cstheme="minorHAnsi"/>
        </w:rPr>
        <w:t xml:space="preserve"> 16 janvier 2026 </w:t>
      </w:r>
      <w:r w:rsidRPr="008A283E">
        <w:rPr>
          <w:rFonts w:asciiTheme="minorHAnsi" w:hAnsiTheme="minorHAnsi" w:cstheme="minorHAnsi"/>
        </w:rPr>
        <w:t>en deux exemplaires.</w:t>
      </w:r>
    </w:p>
    <w:p w14:paraId="58D7B9EE" w14:textId="77777777" w:rsidR="00337F03" w:rsidRPr="008A283E" w:rsidRDefault="00337F03" w:rsidP="00135E3C">
      <w:pPr>
        <w:spacing w:after="0"/>
        <w:ind w:left="993"/>
        <w:rPr>
          <w:rFonts w:asciiTheme="minorHAnsi" w:hAnsiTheme="minorHAnsi" w:cstheme="minorHAnsi"/>
        </w:rPr>
      </w:pPr>
    </w:p>
    <w:p w14:paraId="758F5F84" w14:textId="77777777" w:rsidR="005C6078" w:rsidRDefault="005C6078" w:rsidP="005C6078">
      <w:pPr>
        <w:spacing w:after="0"/>
        <w:rPr>
          <w:rFonts w:asciiTheme="minorHAnsi" w:hAnsiTheme="minorHAnsi" w:cstheme="minorHAnsi"/>
        </w:rPr>
      </w:pPr>
    </w:p>
    <w:p w14:paraId="3855C2E6" w14:textId="532D2062" w:rsidR="00F50498" w:rsidRDefault="00135E3C" w:rsidP="00F50498">
      <w:pPr>
        <w:spacing w:after="0"/>
        <w:ind w:firstLine="709"/>
        <w:rPr>
          <w:rFonts w:asciiTheme="minorHAnsi" w:hAnsiTheme="minorHAnsi" w:cstheme="minorHAnsi"/>
        </w:rPr>
      </w:pPr>
      <w:r w:rsidRPr="008A283E">
        <w:rPr>
          <w:rFonts w:asciiTheme="minorHAnsi" w:hAnsiTheme="minorHAnsi" w:cstheme="minorHAnsi"/>
        </w:rPr>
        <w:t>L’ORGANISATEUR,</w:t>
      </w:r>
      <w:r w:rsidRPr="008A283E">
        <w:rPr>
          <w:rFonts w:asciiTheme="minorHAnsi" w:hAnsiTheme="minorHAnsi" w:cstheme="minorHAnsi"/>
        </w:rPr>
        <w:tab/>
      </w:r>
      <w:r w:rsidRPr="008A283E">
        <w:rPr>
          <w:rFonts w:asciiTheme="minorHAnsi" w:hAnsiTheme="minorHAnsi" w:cstheme="minorHAnsi"/>
        </w:rPr>
        <w:tab/>
      </w:r>
      <w:r w:rsidRPr="008A283E">
        <w:rPr>
          <w:rFonts w:asciiTheme="minorHAnsi" w:hAnsiTheme="minorHAnsi" w:cstheme="minorHAnsi"/>
        </w:rPr>
        <w:tab/>
      </w:r>
      <w:r w:rsidRPr="008A283E">
        <w:rPr>
          <w:rFonts w:asciiTheme="minorHAnsi" w:hAnsiTheme="minorHAnsi" w:cstheme="minorHAnsi"/>
        </w:rPr>
        <w:tab/>
      </w:r>
      <w:r w:rsidR="00C2399C">
        <w:rPr>
          <w:rFonts w:asciiTheme="minorHAnsi" w:hAnsiTheme="minorHAnsi" w:cstheme="minorHAnsi"/>
        </w:rPr>
        <w:tab/>
      </w:r>
      <w:r w:rsidR="00812E5C">
        <w:rPr>
          <w:rFonts w:asciiTheme="minorHAnsi" w:hAnsiTheme="minorHAnsi" w:cstheme="minorHAnsi"/>
        </w:rPr>
        <w:t>LE PRODUCTEUR,</w:t>
      </w:r>
    </w:p>
    <w:p w14:paraId="566A4591" w14:textId="17D16AFA" w:rsidR="00F50498" w:rsidRDefault="00423A9F" w:rsidP="008812C1">
      <w:pPr>
        <w:spacing w:after="0"/>
        <w:ind w:firstLine="709"/>
        <w:jc w:val="left"/>
        <w:rPr>
          <w:rFonts w:asciiTheme="minorHAnsi" w:hAnsiTheme="minorHAnsi" w:cstheme="minorHAnsi"/>
          <w:b/>
        </w:rPr>
      </w:pPr>
      <w:r w:rsidRPr="008A283E">
        <w:rPr>
          <w:rFonts w:asciiTheme="minorHAnsi" w:hAnsiTheme="minorHAnsi" w:cstheme="minorHAnsi"/>
          <w:b/>
        </w:rPr>
        <w:t>Commune de SARZEAU</w:t>
      </w:r>
      <w:r w:rsidR="00F50498">
        <w:rPr>
          <w:rFonts w:asciiTheme="minorHAnsi" w:hAnsiTheme="minorHAnsi" w:cstheme="minorHAnsi"/>
          <w:b/>
        </w:rPr>
        <w:tab/>
      </w:r>
      <w:r w:rsidR="00F50498">
        <w:rPr>
          <w:rFonts w:asciiTheme="minorHAnsi" w:hAnsiTheme="minorHAnsi" w:cstheme="minorHAnsi"/>
          <w:b/>
        </w:rPr>
        <w:tab/>
      </w:r>
      <w:r w:rsidR="00F50498">
        <w:rPr>
          <w:rFonts w:asciiTheme="minorHAnsi" w:hAnsiTheme="minorHAnsi" w:cstheme="minorHAnsi"/>
          <w:b/>
        </w:rPr>
        <w:tab/>
      </w:r>
      <w:r w:rsidR="00F50498">
        <w:rPr>
          <w:rFonts w:asciiTheme="minorHAnsi" w:hAnsiTheme="minorHAnsi" w:cstheme="minorHAnsi"/>
          <w:b/>
        </w:rPr>
        <w:tab/>
      </w:r>
      <w:r w:rsidR="00122FD1">
        <w:rPr>
          <w:rFonts w:asciiTheme="minorHAnsi" w:hAnsiTheme="minorHAnsi" w:cstheme="minorHAnsi"/>
          <w:b/>
        </w:rPr>
        <w:tab/>
      </w:r>
      <w:r w:rsidR="00812E5C" w:rsidRPr="002E76CD">
        <w:rPr>
          <w:rFonts w:asciiTheme="minorHAnsi" w:hAnsiTheme="minorHAnsi" w:cstheme="minorHAnsi"/>
          <w:b/>
          <w:highlight w:val="yellow"/>
        </w:rPr>
        <w:t>Catherine Pouplain</w:t>
      </w:r>
    </w:p>
    <w:p w14:paraId="4B3D510C" w14:textId="1C979C8E" w:rsidR="00F35A41" w:rsidRPr="00C2399C" w:rsidRDefault="00135E3C" w:rsidP="00C2399C">
      <w:pPr>
        <w:spacing w:after="0"/>
        <w:ind w:left="5672" w:hanging="4963"/>
        <w:jc w:val="left"/>
        <w:rPr>
          <w:rFonts w:asciiTheme="minorHAnsi" w:hAnsiTheme="minorHAnsi" w:cstheme="minorHAnsi"/>
          <w:b/>
        </w:rPr>
      </w:pPr>
      <w:r w:rsidRPr="008A283E">
        <w:rPr>
          <w:rFonts w:asciiTheme="minorHAnsi" w:hAnsiTheme="minorHAnsi" w:cstheme="minorHAnsi"/>
        </w:rPr>
        <w:t xml:space="preserve">M. </w:t>
      </w:r>
      <w:r w:rsidR="00423A9F" w:rsidRPr="008A283E">
        <w:rPr>
          <w:rFonts w:asciiTheme="minorHAnsi" w:hAnsiTheme="minorHAnsi" w:cstheme="minorHAnsi"/>
        </w:rPr>
        <w:t>Jean-Marc DUPEYRAT, Maire</w:t>
      </w:r>
      <w:r w:rsidR="00812E5C">
        <w:rPr>
          <w:rFonts w:asciiTheme="minorHAnsi" w:hAnsiTheme="minorHAnsi" w:cstheme="minorHAnsi"/>
        </w:rPr>
        <w:tab/>
      </w:r>
      <w:r w:rsidR="00812E5C" w:rsidRPr="00812E5C">
        <w:rPr>
          <w:rFonts w:asciiTheme="minorHAnsi" w:hAnsiTheme="minorHAnsi" w:cstheme="minorHAnsi"/>
          <w:highlight w:val="yellow"/>
        </w:rPr>
        <w:t>Qualité</w:t>
      </w:r>
    </w:p>
    <w:p w14:paraId="5EE3F38F" w14:textId="77777777" w:rsidR="00F35A41" w:rsidRDefault="00F35A41" w:rsidP="00C2399C">
      <w:pPr>
        <w:pStyle w:val="corpsdetexte"/>
        <w:ind w:left="0"/>
      </w:pPr>
    </w:p>
    <w:p w14:paraId="6A03942E" w14:textId="77777777" w:rsidR="00F35A41" w:rsidRDefault="00F35A41" w:rsidP="006F6DD9">
      <w:pPr>
        <w:pStyle w:val="corpsdetexte"/>
      </w:pPr>
    </w:p>
    <w:sectPr w:rsidR="00F35A41" w:rsidSect="002C1FCA">
      <w:headerReference w:type="even" r:id="rId12"/>
      <w:headerReference w:type="default" r:id="rId13"/>
      <w:footerReference w:type="even" r:id="rId14"/>
      <w:footerReference w:type="default" r:id="rId15"/>
      <w:headerReference w:type="first" r:id="rId16"/>
      <w:footerReference w:type="first" r:id="rId17"/>
      <w:pgSz w:w="11906" w:h="16838" w:code="9"/>
      <w:pgMar w:top="1701" w:right="1276" w:bottom="1418" w:left="2268" w:header="709"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5FFBC" w14:textId="77777777" w:rsidR="00FB6490" w:rsidRPr="002B7976" w:rsidRDefault="00FB6490" w:rsidP="002B7976">
      <w:r>
        <w:separator/>
      </w:r>
    </w:p>
  </w:endnote>
  <w:endnote w:type="continuationSeparator" w:id="0">
    <w:p w14:paraId="77A37350" w14:textId="77777777" w:rsidR="00FB6490" w:rsidRPr="002B7976" w:rsidRDefault="00FB6490" w:rsidP="002B7976">
      <w:r>
        <w:continuationSeparator/>
      </w:r>
    </w:p>
  </w:endnote>
  <w:endnote w:type="continuationNotice" w:id="1">
    <w:p w14:paraId="1287A459" w14:textId="77777777" w:rsidR="00FB6490" w:rsidRDefault="00FB649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8F72D" w14:textId="77777777" w:rsidR="00FC588F" w:rsidRDefault="00FC588F">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FD433" w14:textId="77777777" w:rsidR="00FC588F" w:rsidRDefault="00FC588F">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C7DE7" w14:textId="77777777" w:rsidR="00FC588F" w:rsidRDefault="00FC588F">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479EA" w14:textId="77777777" w:rsidR="00FB6490" w:rsidRPr="002B7976" w:rsidRDefault="00FB6490" w:rsidP="002B7976">
      <w:r>
        <w:separator/>
      </w:r>
    </w:p>
  </w:footnote>
  <w:footnote w:type="continuationSeparator" w:id="0">
    <w:p w14:paraId="44A78919" w14:textId="77777777" w:rsidR="00FB6490" w:rsidRPr="002B7976" w:rsidRDefault="00FB6490" w:rsidP="002B7976">
      <w:r>
        <w:continuationSeparator/>
      </w:r>
    </w:p>
  </w:footnote>
  <w:footnote w:type="continuationNotice" w:id="1">
    <w:p w14:paraId="32B997F6" w14:textId="77777777" w:rsidR="00FB6490" w:rsidRDefault="00FB649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118AE" w14:textId="77777777" w:rsidR="00FC588F" w:rsidRDefault="00FC588F">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9D180" w14:textId="65FB95D1" w:rsidR="00FC588F" w:rsidRPr="002B7976" w:rsidRDefault="00EB2033" w:rsidP="002B7976">
    <w:r>
      <w:rPr>
        <w:noProof/>
        <w:lang w:eastAsia="fr-FR"/>
      </w:rPr>
      <w:drawing>
        <wp:anchor distT="0" distB="0" distL="114300" distR="114300" simplePos="0" relativeHeight="251658244" behindDoc="1" locked="0" layoutInCell="1" allowOverlap="1" wp14:anchorId="508EDC2A" wp14:editId="53EDD46F">
          <wp:simplePos x="0" y="0"/>
          <wp:positionH relativeFrom="column">
            <wp:posOffset>-1228090</wp:posOffset>
          </wp:positionH>
          <wp:positionV relativeFrom="paragraph">
            <wp:posOffset>-323215</wp:posOffset>
          </wp:positionV>
          <wp:extent cx="1296035" cy="795020"/>
          <wp:effectExtent l="0" t="0" r="0" b="0"/>
          <wp:wrapThrough wrapText="bothSides">
            <wp:wrapPolygon edited="0">
              <wp:start x="0" y="0"/>
              <wp:lineTo x="0" y="21220"/>
              <wp:lineTo x="21272" y="21220"/>
              <wp:lineTo x="21272" y="0"/>
              <wp:lineTo x="0" y="0"/>
            </wp:wrapPolygon>
          </wp:wrapThrough>
          <wp:docPr id="21" name="Image 18" descr="logo suite N&am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descr="logo suite N&amp;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035" cy="795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58242" behindDoc="0" locked="0" layoutInCell="1" allowOverlap="1" wp14:anchorId="13A121BC" wp14:editId="066F0D3D">
              <wp:simplePos x="0" y="0"/>
              <wp:positionH relativeFrom="column">
                <wp:posOffset>165100</wp:posOffset>
              </wp:positionH>
              <wp:positionV relativeFrom="paragraph">
                <wp:posOffset>581025</wp:posOffset>
              </wp:positionV>
              <wp:extent cx="0" cy="8747760"/>
              <wp:effectExtent l="3175" t="9525" r="6350" b="5715"/>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47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0533573" id="_x0000_t32" coordsize="21600,21600" o:spt="32" o:oned="t" path="m,l21600,21600e" filled="f">
              <v:path arrowok="t" fillok="f" o:connecttype="none"/>
              <o:lock v:ext="edit" shapetype="t"/>
            </v:shapetype>
            <v:shape id="AutoShape 16" o:spid="_x0000_s1026" type="#_x0000_t32" style="position:absolute;margin-left:13pt;margin-top:45.75pt;width:0;height:68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"/>
          </w:pict>
        </mc:Fallback>
      </mc:AlternateContent>
    </w:r>
    <w:r>
      <w:rPr>
        <w:noProof/>
        <w:lang w:eastAsia="fr-FR"/>
      </w:rPr>
      <mc:AlternateContent>
        <mc:Choice Requires="wps">
          <w:drawing>
            <wp:anchor distT="0" distB="0" distL="114300" distR="114300" simplePos="0" relativeHeight="251658243" behindDoc="0" locked="0" layoutInCell="1" allowOverlap="1" wp14:anchorId="2797E10C" wp14:editId="2BCAA4E9">
              <wp:simplePos x="0" y="0"/>
              <wp:positionH relativeFrom="column">
                <wp:posOffset>165100</wp:posOffset>
              </wp:positionH>
              <wp:positionV relativeFrom="paragraph">
                <wp:posOffset>581025</wp:posOffset>
              </wp:positionV>
              <wp:extent cx="5901055" cy="0"/>
              <wp:effectExtent l="3175" t="9525" r="1270" b="9525"/>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1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E58CD0" id="AutoShape 17" o:spid="_x0000_s1026" type="#_x0000_t32" style="position:absolute;margin-left:13pt;margin-top:45.75pt;width:464.65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B07E6" w14:textId="1DD5579A" w:rsidR="00FC588F" w:rsidRDefault="00EB2033">
    <w:pPr>
      <w:pStyle w:val="En-tte"/>
    </w:pPr>
    <w:r>
      <w:rPr>
        <w:noProof/>
        <w:lang w:eastAsia="fr-FR"/>
      </w:rPr>
      <w:drawing>
        <wp:anchor distT="0" distB="0" distL="114300" distR="114300" simplePos="0" relativeHeight="251658245" behindDoc="1" locked="0" layoutInCell="1" allowOverlap="1" wp14:anchorId="08A1423C" wp14:editId="6C65F0D7">
          <wp:simplePos x="0" y="0"/>
          <wp:positionH relativeFrom="column">
            <wp:posOffset>-937260</wp:posOffset>
          </wp:positionH>
          <wp:positionV relativeFrom="paragraph">
            <wp:posOffset>3680460</wp:posOffset>
          </wp:positionV>
          <wp:extent cx="6769100" cy="6294120"/>
          <wp:effectExtent l="0" t="0" r="0" b="0"/>
          <wp:wrapNone/>
          <wp:docPr id="20" name="Image 19" descr="hermine dep morb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hermine dep morbih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0" cy="62941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58240" behindDoc="1" locked="0" layoutInCell="1" allowOverlap="1" wp14:anchorId="2D76A61B" wp14:editId="71951D17">
          <wp:simplePos x="0" y="0"/>
          <wp:positionH relativeFrom="column">
            <wp:posOffset>-1228725</wp:posOffset>
          </wp:positionH>
          <wp:positionV relativeFrom="paragraph">
            <wp:posOffset>-381000</wp:posOffset>
          </wp:positionV>
          <wp:extent cx="6770370" cy="1440180"/>
          <wp:effectExtent l="0" t="0" r="0" b="0"/>
          <wp:wrapNone/>
          <wp:docPr id="19" name="Image 2" descr="tetiere 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tetiere NB.jpg"/>
                  <pic:cNvPicPr>
                    <a:picLocks noChangeAspect="1" noChangeArrowheads="1"/>
                  </pic:cNvPicPr>
                </pic:nvPicPr>
                <pic:blipFill>
                  <a:blip r:embed="rId2">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6770370" cy="1440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58241" behindDoc="1" locked="0" layoutInCell="1" allowOverlap="1" wp14:anchorId="3BCF1707" wp14:editId="4BCF97F0">
              <wp:simplePos x="0" y="0"/>
              <wp:positionH relativeFrom="column">
                <wp:posOffset>-1289685</wp:posOffset>
              </wp:positionH>
              <wp:positionV relativeFrom="paragraph">
                <wp:posOffset>1048385</wp:posOffset>
              </wp:positionV>
              <wp:extent cx="1624965" cy="1555115"/>
              <wp:effectExtent l="0" t="3175"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965" cy="155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32A62" w14:textId="77777777" w:rsidR="00FC588F" w:rsidRPr="00ED5059" w:rsidRDefault="00FC588F" w:rsidP="00135E3C">
                          <w:pPr>
                            <w:spacing w:after="0"/>
                            <w:jc w:val="left"/>
                            <w:rPr>
                              <w:rFonts w:ascii="Arial Black" w:hAnsi="Arial Black" w:cs="Arial"/>
                              <w:color w:val="A6A6A6"/>
                            </w:rPr>
                          </w:pPr>
                          <w:r w:rsidRPr="00ED5059">
                            <w:rPr>
                              <w:rFonts w:ascii="Arial Black" w:hAnsi="Arial Black" w:cs="Arial"/>
                              <w:color w:val="A6A6A6"/>
                            </w:rPr>
                            <w:t>Mairie de Sarzeau</w:t>
                          </w:r>
                        </w:p>
                        <w:p w14:paraId="7E6DA5F9" w14:textId="77777777" w:rsidR="00FC588F" w:rsidRPr="00F16076" w:rsidRDefault="00FC588F" w:rsidP="00135E3C">
                          <w:pPr>
                            <w:spacing w:after="0"/>
                            <w:jc w:val="left"/>
                            <w:rPr>
                              <w:rFonts w:ascii="Arial Black" w:hAnsi="Arial Black" w:cs="Arial"/>
                              <w:sz w:val="10"/>
                              <w:szCs w:val="10"/>
                            </w:rPr>
                          </w:pPr>
                        </w:p>
                        <w:p w14:paraId="4F854063" w14:textId="77777777" w:rsidR="00FC588F" w:rsidRPr="00153201" w:rsidRDefault="00FC588F" w:rsidP="00135E3C">
                          <w:pPr>
                            <w:spacing w:after="0"/>
                            <w:jc w:val="left"/>
                            <w:rPr>
                              <w:rFonts w:ascii="Arial Narrow" w:hAnsi="Arial Narrow" w:cs="Arial"/>
                              <w:sz w:val="16"/>
                              <w:szCs w:val="16"/>
                            </w:rPr>
                          </w:pPr>
                          <w:r w:rsidRPr="00153201">
                            <w:rPr>
                              <w:rFonts w:ascii="Arial Narrow" w:hAnsi="Arial Narrow" w:cs="Arial"/>
                              <w:sz w:val="16"/>
                              <w:szCs w:val="16"/>
                            </w:rPr>
                            <w:t>Place Richemont - BP 14</w:t>
                          </w:r>
                          <w:r w:rsidRPr="00153201">
                            <w:rPr>
                              <w:rFonts w:ascii="Arial Narrow" w:hAnsi="Arial Narrow" w:cs="Arial"/>
                              <w:sz w:val="16"/>
                              <w:szCs w:val="16"/>
                            </w:rPr>
                            <w:br/>
                            <w:t>56370 Sarzeau</w:t>
                          </w:r>
                        </w:p>
                        <w:p w14:paraId="4603E46A" w14:textId="77777777" w:rsidR="00FC588F" w:rsidRPr="00153201" w:rsidRDefault="00FC588F" w:rsidP="00135E3C">
                          <w:pPr>
                            <w:spacing w:after="0"/>
                            <w:jc w:val="left"/>
                            <w:rPr>
                              <w:rFonts w:ascii="Arial Narrow" w:hAnsi="Arial Narrow" w:cs="Arial"/>
                              <w:sz w:val="6"/>
                              <w:szCs w:val="6"/>
                            </w:rPr>
                          </w:pPr>
                        </w:p>
                        <w:p w14:paraId="2DDA0C3D" w14:textId="131B5505" w:rsidR="00FC588F" w:rsidRPr="00153201" w:rsidRDefault="00FC588F" w:rsidP="00135E3C">
                          <w:pPr>
                            <w:spacing w:after="0"/>
                            <w:jc w:val="left"/>
                            <w:rPr>
                              <w:rFonts w:ascii="Arial Narrow" w:hAnsi="Arial Narrow" w:cs="Arial"/>
                              <w:sz w:val="6"/>
                              <w:szCs w:val="6"/>
                            </w:rPr>
                          </w:pPr>
                          <w:r w:rsidRPr="00153201">
                            <w:rPr>
                              <w:rFonts w:ascii="Arial Narrow" w:hAnsi="Arial Narrow" w:cs="Arial"/>
                              <w:sz w:val="16"/>
                              <w:szCs w:val="16"/>
                            </w:rPr>
                            <w:t>Tél. : 02 97 41 85 15</w:t>
                          </w:r>
                          <w:r w:rsidRPr="00153201">
                            <w:rPr>
                              <w:rFonts w:ascii="Arial Narrow" w:hAnsi="Arial Narrow" w:cs="Arial"/>
                              <w:sz w:val="16"/>
                              <w:szCs w:val="16"/>
                            </w:rPr>
                            <w:br/>
                          </w:r>
                        </w:p>
                        <w:p w14:paraId="21143BCE" w14:textId="77777777" w:rsidR="00FC588F" w:rsidRPr="00F16076" w:rsidRDefault="00FC588F" w:rsidP="00135E3C">
                          <w:pPr>
                            <w:spacing w:after="0"/>
                            <w:jc w:val="left"/>
                            <w:rPr>
                              <w:rFonts w:ascii="Arial Narrow" w:hAnsi="Arial Narrow" w:cs="Arial"/>
                              <w:sz w:val="10"/>
                              <w:szCs w:val="10"/>
                            </w:rPr>
                          </w:pPr>
                        </w:p>
                        <w:p w14:paraId="204717CB" w14:textId="77777777" w:rsidR="00FC588F" w:rsidRPr="00F16076" w:rsidRDefault="00FC588F" w:rsidP="00135E3C">
                          <w:pPr>
                            <w:spacing w:after="0"/>
                            <w:jc w:val="left"/>
                            <w:rPr>
                              <w:rFonts w:ascii="Arial Black" w:hAnsi="Arial Black" w:cs="Arial"/>
                              <w:color w:val="A6A6A6"/>
                              <w:sz w:val="16"/>
                              <w:szCs w:val="16"/>
                            </w:rPr>
                          </w:pPr>
                          <w:r w:rsidRPr="00F16076">
                            <w:rPr>
                              <w:rFonts w:ascii="Arial Black" w:hAnsi="Arial Black" w:cs="Arial"/>
                              <w:color w:val="A6A6A6"/>
                              <w:sz w:val="16"/>
                              <w:szCs w:val="16"/>
                            </w:rPr>
                            <w:t>www.sarzeau.fr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BCF1707" id="_x0000_t202" coordsize="21600,21600" o:spt="202" path="m,l,21600r21600,l21600,xe">
              <v:stroke joinstyle="miter"/>
              <v:path gradientshapeok="t" o:connecttype="rect"/>
            </v:shapetype>
            <v:shape id="Text Box 1" o:spid="_x0000_s1026" type="#_x0000_t202" style="position:absolute;left:0;text-align:left;margin-left:-101.55pt;margin-top:82.55pt;width:127.95pt;height:122.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" filled="f" stroked="f">
              <v:textbox>
                <w:txbxContent>
                  <w:p w14:paraId="12B32A62" w14:textId="77777777" w:rsidR="00FC588F" w:rsidRPr="00ED5059" w:rsidRDefault="00FC588F" w:rsidP="00135E3C">
                    <w:pPr>
                      <w:spacing w:after="0"/>
                      <w:jc w:val="left"/>
                      <w:rPr>
                        <w:rFonts w:ascii="Arial Black" w:hAnsi="Arial Black" w:cs="Arial"/>
                        <w:color w:val="A6A6A6"/>
                      </w:rPr>
                    </w:pPr>
                    <w:r w:rsidRPr="00ED5059">
                      <w:rPr>
                        <w:rFonts w:ascii="Arial Black" w:hAnsi="Arial Black" w:cs="Arial"/>
                        <w:color w:val="A6A6A6"/>
                      </w:rPr>
                      <w:t>Mairie de Sarzeau</w:t>
                    </w:r>
                  </w:p>
                  <w:p w14:paraId="7E6DA5F9" w14:textId="77777777" w:rsidR="00FC588F" w:rsidRPr="00F16076" w:rsidRDefault="00FC588F" w:rsidP="00135E3C">
                    <w:pPr>
                      <w:spacing w:after="0"/>
                      <w:jc w:val="left"/>
                      <w:rPr>
                        <w:rFonts w:ascii="Arial Black" w:hAnsi="Arial Black" w:cs="Arial"/>
                        <w:sz w:val="10"/>
                        <w:szCs w:val="10"/>
                      </w:rPr>
                    </w:pPr>
                  </w:p>
                  <w:p w14:paraId="4F854063" w14:textId="77777777" w:rsidR="00FC588F" w:rsidRPr="00153201" w:rsidRDefault="00FC588F" w:rsidP="00135E3C">
                    <w:pPr>
                      <w:spacing w:after="0"/>
                      <w:jc w:val="left"/>
                      <w:rPr>
                        <w:rFonts w:ascii="Arial Narrow" w:hAnsi="Arial Narrow" w:cs="Arial"/>
                        <w:sz w:val="16"/>
                        <w:szCs w:val="16"/>
                      </w:rPr>
                    </w:pPr>
                    <w:r w:rsidRPr="00153201">
                      <w:rPr>
                        <w:rFonts w:ascii="Arial Narrow" w:hAnsi="Arial Narrow" w:cs="Arial"/>
                        <w:sz w:val="16"/>
                        <w:szCs w:val="16"/>
                      </w:rPr>
                      <w:t>Place Richemont - BP 14</w:t>
                    </w:r>
                    <w:r w:rsidRPr="00153201">
                      <w:rPr>
                        <w:rFonts w:ascii="Arial Narrow" w:hAnsi="Arial Narrow" w:cs="Arial"/>
                        <w:sz w:val="16"/>
                        <w:szCs w:val="16"/>
                      </w:rPr>
                      <w:br/>
                      <w:t>56370 Sarzeau</w:t>
                    </w:r>
                  </w:p>
                  <w:p w14:paraId="4603E46A" w14:textId="77777777" w:rsidR="00FC588F" w:rsidRPr="00153201" w:rsidRDefault="00FC588F" w:rsidP="00135E3C">
                    <w:pPr>
                      <w:spacing w:after="0"/>
                      <w:jc w:val="left"/>
                      <w:rPr>
                        <w:rFonts w:ascii="Arial Narrow" w:hAnsi="Arial Narrow" w:cs="Arial"/>
                        <w:sz w:val="6"/>
                        <w:szCs w:val="6"/>
                      </w:rPr>
                    </w:pPr>
                  </w:p>
                  <w:p w14:paraId="2DDA0C3D" w14:textId="131B5505" w:rsidR="00FC588F" w:rsidRPr="00153201" w:rsidRDefault="00FC588F" w:rsidP="00135E3C">
                    <w:pPr>
                      <w:spacing w:after="0"/>
                      <w:jc w:val="left"/>
                      <w:rPr>
                        <w:rFonts w:ascii="Arial Narrow" w:hAnsi="Arial Narrow" w:cs="Arial"/>
                        <w:sz w:val="6"/>
                        <w:szCs w:val="6"/>
                      </w:rPr>
                    </w:pPr>
                    <w:r w:rsidRPr="00153201">
                      <w:rPr>
                        <w:rFonts w:ascii="Arial Narrow" w:hAnsi="Arial Narrow" w:cs="Arial"/>
                        <w:sz w:val="16"/>
                        <w:szCs w:val="16"/>
                      </w:rPr>
                      <w:t>Tél. : 02 97 41 85 15</w:t>
                    </w:r>
                    <w:r w:rsidRPr="00153201">
                      <w:rPr>
                        <w:rFonts w:ascii="Arial Narrow" w:hAnsi="Arial Narrow" w:cs="Arial"/>
                        <w:sz w:val="16"/>
                        <w:szCs w:val="16"/>
                      </w:rPr>
                      <w:br/>
                    </w:r>
                  </w:p>
                  <w:p w14:paraId="21143BCE" w14:textId="77777777" w:rsidR="00FC588F" w:rsidRPr="00F16076" w:rsidRDefault="00FC588F" w:rsidP="00135E3C">
                    <w:pPr>
                      <w:spacing w:after="0"/>
                      <w:jc w:val="left"/>
                      <w:rPr>
                        <w:rFonts w:ascii="Arial Narrow" w:hAnsi="Arial Narrow" w:cs="Arial"/>
                        <w:sz w:val="10"/>
                        <w:szCs w:val="10"/>
                      </w:rPr>
                    </w:pPr>
                  </w:p>
                  <w:p w14:paraId="204717CB" w14:textId="77777777" w:rsidR="00FC588F" w:rsidRPr="00F16076" w:rsidRDefault="00FC588F" w:rsidP="00135E3C">
                    <w:pPr>
                      <w:spacing w:after="0"/>
                      <w:jc w:val="left"/>
                      <w:rPr>
                        <w:rFonts w:ascii="Arial Black" w:hAnsi="Arial Black" w:cs="Arial"/>
                        <w:color w:val="A6A6A6"/>
                        <w:sz w:val="16"/>
                        <w:szCs w:val="16"/>
                      </w:rPr>
                    </w:pPr>
                    <w:r w:rsidRPr="00F16076">
                      <w:rPr>
                        <w:rFonts w:ascii="Arial Black" w:hAnsi="Arial Black" w:cs="Arial"/>
                        <w:color w:val="A6A6A6"/>
                        <w:sz w:val="16"/>
                        <w:szCs w:val="16"/>
                      </w:rPr>
                      <w:t>www.sarzeau.fr</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1267E"/>
    <w:multiLevelType w:val="hybridMultilevel"/>
    <w:tmpl w:val="0ED09CB4"/>
    <w:lvl w:ilvl="0" w:tplc="0E8A3EF2">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18EE25B2"/>
    <w:multiLevelType w:val="hybridMultilevel"/>
    <w:tmpl w:val="C792CE2E"/>
    <w:lvl w:ilvl="0" w:tplc="E6748A44">
      <w:start w:val="1"/>
      <w:numFmt w:val="bullet"/>
      <w:lvlText w:val="-"/>
      <w:lvlJc w:val="left"/>
      <w:pPr>
        <w:ind w:left="1778" w:hanging="360"/>
      </w:pPr>
      <w:rPr>
        <w:rFonts w:ascii="Trebuchet MS" w:eastAsia="Calibri" w:hAnsi="Trebuchet MS" w:cs="Arial" w:hint="default"/>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 w15:restartNumberingAfterBreak="0">
    <w:nsid w:val="3FE15459"/>
    <w:multiLevelType w:val="multilevel"/>
    <w:tmpl w:val="26A61B8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0C16EFD"/>
    <w:multiLevelType w:val="multilevel"/>
    <w:tmpl w:val="B924117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6DB008B"/>
    <w:multiLevelType w:val="hybridMultilevel"/>
    <w:tmpl w:val="F60267D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C743B4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7FF2879"/>
    <w:multiLevelType w:val="multilevel"/>
    <w:tmpl w:val="E7BA623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E677E59"/>
    <w:multiLevelType w:val="hybridMultilevel"/>
    <w:tmpl w:val="55728A32"/>
    <w:lvl w:ilvl="0" w:tplc="1B225932">
      <w:start w:val="1"/>
      <w:numFmt w:val="decimal"/>
      <w:lvlText w:val="%1."/>
      <w:lvlJc w:val="left"/>
      <w:pPr>
        <w:ind w:left="862" w:hanging="360"/>
      </w:pPr>
      <w:rPr>
        <w:rFont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7"/>
  </w:num>
  <w:num w:numId="2">
    <w:abstractNumId w:val="0"/>
  </w:num>
  <w:num w:numId="3">
    <w:abstractNumId w:val="5"/>
  </w:num>
  <w:num w:numId="4">
    <w:abstractNumId w:val="3"/>
  </w:num>
  <w:num w:numId="5">
    <w:abstractNumId w:val="6"/>
  </w:num>
  <w:num w:numId="6">
    <w:abstractNumId w:val="2"/>
  </w:num>
  <w:num w:numId="7">
    <w:abstractNumId w:val="4"/>
  </w:num>
  <w:num w:numId="8">
    <w:abstractNumId w:val="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formatting="1" w:enforcement="0"/>
  <w:defaultTabStop w:val="709"/>
  <w:hyphenationZone w:val="425"/>
  <w:drawingGridHorizontalSpacing w:val="110"/>
  <w:drawingGridVerticalSpacing w:val="284"/>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33"/>
    <w:rsid w:val="00000394"/>
    <w:rsid w:val="00003D9E"/>
    <w:rsid w:val="00005931"/>
    <w:rsid w:val="00010826"/>
    <w:rsid w:val="00012919"/>
    <w:rsid w:val="00015ABC"/>
    <w:rsid w:val="00021CAC"/>
    <w:rsid w:val="00021D71"/>
    <w:rsid w:val="000240B2"/>
    <w:rsid w:val="00027463"/>
    <w:rsid w:val="000361AA"/>
    <w:rsid w:val="000438BC"/>
    <w:rsid w:val="00045DF3"/>
    <w:rsid w:val="000478AC"/>
    <w:rsid w:val="00053A0F"/>
    <w:rsid w:val="00055A45"/>
    <w:rsid w:val="00060968"/>
    <w:rsid w:val="0006732B"/>
    <w:rsid w:val="00074A3E"/>
    <w:rsid w:val="00087E42"/>
    <w:rsid w:val="00090AB8"/>
    <w:rsid w:val="00094F40"/>
    <w:rsid w:val="000958B3"/>
    <w:rsid w:val="000A75B5"/>
    <w:rsid w:val="000B5368"/>
    <w:rsid w:val="000C6017"/>
    <w:rsid w:val="000D3D97"/>
    <w:rsid w:val="000D3F9D"/>
    <w:rsid w:val="000E7BA3"/>
    <w:rsid w:val="000F0783"/>
    <w:rsid w:val="000F0F7A"/>
    <w:rsid w:val="000F3A80"/>
    <w:rsid w:val="00100186"/>
    <w:rsid w:val="0010233C"/>
    <w:rsid w:val="00106800"/>
    <w:rsid w:val="00106B73"/>
    <w:rsid w:val="00107A50"/>
    <w:rsid w:val="00107ED4"/>
    <w:rsid w:val="0011432A"/>
    <w:rsid w:val="00120E39"/>
    <w:rsid w:val="0012203E"/>
    <w:rsid w:val="00122D86"/>
    <w:rsid w:val="00122FD1"/>
    <w:rsid w:val="00130785"/>
    <w:rsid w:val="00135E3C"/>
    <w:rsid w:val="00150B38"/>
    <w:rsid w:val="00153201"/>
    <w:rsid w:val="00154F29"/>
    <w:rsid w:val="001556BD"/>
    <w:rsid w:val="00164306"/>
    <w:rsid w:val="0016790F"/>
    <w:rsid w:val="0017220F"/>
    <w:rsid w:val="001725B6"/>
    <w:rsid w:val="001726D9"/>
    <w:rsid w:val="00177140"/>
    <w:rsid w:val="00182DC6"/>
    <w:rsid w:val="00187664"/>
    <w:rsid w:val="00192A6D"/>
    <w:rsid w:val="001A22DB"/>
    <w:rsid w:val="001A54CE"/>
    <w:rsid w:val="001B33F3"/>
    <w:rsid w:val="001C098B"/>
    <w:rsid w:val="001C294D"/>
    <w:rsid w:val="001E48A6"/>
    <w:rsid w:val="001F1052"/>
    <w:rsid w:val="001F19F0"/>
    <w:rsid w:val="001F37AB"/>
    <w:rsid w:val="001F4C46"/>
    <w:rsid w:val="001F6968"/>
    <w:rsid w:val="002052BB"/>
    <w:rsid w:val="0021190C"/>
    <w:rsid w:val="00217A92"/>
    <w:rsid w:val="0022027E"/>
    <w:rsid w:val="00227BF5"/>
    <w:rsid w:val="0024138A"/>
    <w:rsid w:val="00242426"/>
    <w:rsid w:val="00243736"/>
    <w:rsid w:val="002701F4"/>
    <w:rsid w:val="00270261"/>
    <w:rsid w:val="00270BC9"/>
    <w:rsid w:val="00284662"/>
    <w:rsid w:val="002952EF"/>
    <w:rsid w:val="0029655C"/>
    <w:rsid w:val="00297037"/>
    <w:rsid w:val="002A1B8D"/>
    <w:rsid w:val="002B5CE7"/>
    <w:rsid w:val="002B7976"/>
    <w:rsid w:val="002B7C6C"/>
    <w:rsid w:val="002C0F33"/>
    <w:rsid w:val="002C1FCA"/>
    <w:rsid w:val="002D5460"/>
    <w:rsid w:val="002E76CD"/>
    <w:rsid w:val="002E7E8C"/>
    <w:rsid w:val="002F0B15"/>
    <w:rsid w:val="002F18BE"/>
    <w:rsid w:val="002F4BCD"/>
    <w:rsid w:val="002F6044"/>
    <w:rsid w:val="00303D55"/>
    <w:rsid w:val="003311CF"/>
    <w:rsid w:val="00333D88"/>
    <w:rsid w:val="00337F03"/>
    <w:rsid w:val="00351A47"/>
    <w:rsid w:val="00360D39"/>
    <w:rsid w:val="0036121F"/>
    <w:rsid w:val="00361C03"/>
    <w:rsid w:val="00370384"/>
    <w:rsid w:val="00376E59"/>
    <w:rsid w:val="0037754A"/>
    <w:rsid w:val="003777EE"/>
    <w:rsid w:val="00377F52"/>
    <w:rsid w:val="00380946"/>
    <w:rsid w:val="00396128"/>
    <w:rsid w:val="003A0DFB"/>
    <w:rsid w:val="003A44F4"/>
    <w:rsid w:val="003D73BF"/>
    <w:rsid w:val="003D7541"/>
    <w:rsid w:val="003E0DDB"/>
    <w:rsid w:val="003E15F5"/>
    <w:rsid w:val="003E758A"/>
    <w:rsid w:val="004000B5"/>
    <w:rsid w:val="004014F2"/>
    <w:rsid w:val="00402E47"/>
    <w:rsid w:val="00410878"/>
    <w:rsid w:val="00416146"/>
    <w:rsid w:val="004213F6"/>
    <w:rsid w:val="00421E85"/>
    <w:rsid w:val="00423A9F"/>
    <w:rsid w:val="004259D7"/>
    <w:rsid w:val="004279B2"/>
    <w:rsid w:val="00427FE7"/>
    <w:rsid w:val="00440030"/>
    <w:rsid w:val="00463024"/>
    <w:rsid w:val="0046583F"/>
    <w:rsid w:val="004715F5"/>
    <w:rsid w:val="00474CF6"/>
    <w:rsid w:val="00474F2D"/>
    <w:rsid w:val="004854BE"/>
    <w:rsid w:val="004856E4"/>
    <w:rsid w:val="004866DB"/>
    <w:rsid w:val="0049711A"/>
    <w:rsid w:val="004B28C8"/>
    <w:rsid w:val="004B6900"/>
    <w:rsid w:val="004B6D47"/>
    <w:rsid w:val="004B7395"/>
    <w:rsid w:val="004C237D"/>
    <w:rsid w:val="004C65FB"/>
    <w:rsid w:val="004D0D8C"/>
    <w:rsid w:val="004D38C8"/>
    <w:rsid w:val="004E3E1E"/>
    <w:rsid w:val="004F2CB5"/>
    <w:rsid w:val="0050303C"/>
    <w:rsid w:val="0051146B"/>
    <w:rsid w:val="005135D0"/>
    <w:rsid w:val="00513FFD"/>
    <w:rsid w:val="00514925"/>
    <w:rsid w:val="0053586D"/>
    <w:rsid w:val="0053694F"/>
    <w:rsid w:val="00543740"/>
    <w:rsid w:val="00555A8E"/>
    <w:rsid w:val="00563A05"/>
    <w:rsid w:val="0059322E"/>
    <w:rsid w:val="00597986"/>
    <w:rsid w:val="005B05C3"/>
    <w:rsid w:val="005B3297"/>
    <w:rsid w:val="005C6078"/>
    <w:rsid w:val="005C62E3"/>
    <w:rsid w:val="005E33F9"/>
    <w:rsid w:val="00610021"/>
    <w:rsid w:val="0061071B"/>
    <w:rsid w:val="00625A8A"/>
    <w:rsid w:val="00631DB6"/>
    <w:rsid w:val="00632963"/>
    <w:rsid w:val="0064532C"/>
    <w:rsid w:val="00646D21"/>
    <w:rsid w:val="00653B52"/>
    <w:rsid w:val="006603E9"/>
    <w:rsid w:val="0067308C"/>
    <w:rsid w:val="00681A88"/>
    <w:rsid w:val="006B0071"/>
    <w:rsid w:val="006D398E"/>
    <w:rsid w:val="006F09BF"/>
    <w:rsid w:val="006F6DD9"/>
    <w:rsid w:val="007051BD"/>
    <w:rsid w:val="007068D5"/>
    <w:rsid w:val="007210B3"/>
    <w:rsid w:val="0072509C"/>
    <w:rsid w:val="007327BC"/>
    <w:rsid w:val="007363B6"/>
    <w:rsid w:val="0074468A"/>
    <w:rsid w:val="00751751"/>
    <w:rsid w:val="007522D4"/>
    <w:rsid w:val="007522EA"/>
    <w:rsid w:val="00757E67"/>
    <w:rsid w:val="00761F66"/>
    <w:rsid w:val="007769F3"/>
    <w:rsid w:val="00776B10"/>
    <w:rsid w:val="00781DA5"/>
    <w:rsid w:val="00786F89"/>
    <w:rsid w:val="007926DB"/>
    <w:rsid w:val="00796453"/>
    <w:rsid w:val="007B1A47"/>
    <w:rsid w:val="007C4C81"/>
    <w:rsid w:val="007D3E45"/>
    <w:rsid w:val="007D67DF"/>
    <w:rsid w:val="007F0F11"/>
    <w:rsid w:val="007F7E62"/>
    <w:rsid w:val="00812A2A"/>
    <w:rsid w:val="00812E5C"/>
    <w:rsid w:val="0081368F"/>
    <w:rsid w:val="00822AC8"/>
    <w:rsid w:val="008315C9"/>
    <w:rsid w:val="008333C9"/>
    <w:rsid w:val="00835B5D"/>
    <w:rsid w:val="0085031A"/>
    <w:rsid w:val="00851536"/>
    <w:rsid w:val="00853531"/>
    <w:rsid w:val="008572AA"/>
    <w:rsid w:val="008812C1"/>
    <w:rsid w:val="008873EF"/>
    <w:rsid w:val="008907EC"/>
    <w:rsid w:val="00893A67"/>
    <w:rsid w:val="008A283E"/>
    <w:rsid w:val="008A65C1"/>
    <w:rsid w:val="008B2B3A"/>
    <w:rsid w:val="008C41CA"/>
    <w:rsid w:val="008D1579"/>
    <w:rsid w:val="008D374A"/>
    <w:rsid w:val="008D6ACA"/>
    <w:rsid w:val="008E3422"/>
    <w:rsid w:val="008E4B91"/>
    <w:rsid w:val="008F0126"/>
    <w:rsid w:val="008F2FB4"/>
    <w:rsid w:val="008F6F1D"/>
    <w:rsid w:val="00912A49"/>
    <w:rsid w:val="00917F81"/>
    <w:rsid w:val="00926F4D"/>
    <w:rsid w:val="009277F0"/>
    <w:rsid w:val="009324D1"/>
    <w:rsid w:val="00934D86"/>
    <w:rsid w:val="00941F35"/>
    <w:rsid w:val="009425AD"/>
    <w:rsid w:val="00942B13"/>
    <w:rsid w:val="00944227"/>
    <w:rsid w:val="00952EBB"/>
    <w:rsid w:val="00956C71"/>
    <w:rsid w:val="009618FE"/>
    <w:rsid w:val="00965E41"/>
    <w:rsid w:val="009751C7"/>
    <w:rsid w:val="009753BF"/>
    <w:rsid w:val="00984107"/>
    <w:rsid w:val="00993258"/>
    <w:rsid w:val="009939F0"/>
    <w:rsid w:val="009A0A04"/>
    <w:rsid w:val="009A4A50"/>
    <w:rsid w:val="009A6358"/>
    <w:rsid w:val="009C3850"/>
    <w:rsid w:val="009C3FD5"/>
    <w:rsid w:val="009D25DE"/>
    <w:rsid w:val="009D594F"/>
    <w:rsid w:val="009D6E25"/>
    <w:rsid w:val="009E4E22"/>
    <w:rsid w:val="009F1744"/>
    <w:rsid w:val="009F2AD8"/>
    <w:rsid w:val="009F663A"/>
    <w:rsid w:val="00A044EB"/>
    <w:rsid w:val="00A14DB3"/>
    <w:rsid w:val="00A157F1"/>
    <w:rsid w:val="00A16672"/>
    <w:rsid w:val="00A25C13"/>
    <w:rsid w:val="00A30EB0"/>
    <w:rsid w:val="00A32C8C"/>
    <w:rsid w:val="00A40D67"/>
    <w:rsid w:val="00A6180D"/>
    <w:rsid w:val="00A6485A"/>
    <w:rsid w:val="00A664E3"/>
    <w:rsid w:val="00A67108"/>
    <w:rsid w:val="00A86230"/>
    <w:rsid w:val="00A8644D"/>
    <w:rsid w:val="00A90CA0"/>
    <w:rsid w:val="00A92134"/>
    <w:rsid w:val="00AA72A5"/>
    <w:rsid w:val="00AB2834"/>
    <w:rsid w:val="00AB4A65"/>
    <w:rsid w:val="00AC25B3"/>
    <w:rsid w:val="00AC6C31"/>
    <w:rsid w:val="00AD4553"/>
    <w:rsid w:val="00AE5DF9"/>
    <w:rsid w:val="00AE7EC3"/>
    <w:rsid w:val="00B03653"/>
    <w:rsid w:val="00B10749"/>
    <w:rsid w:val="00B172E7"/>
    <w:rsid w:val="00B1790A"/>
    <w:rsid w:val="00B20011"/>
    <w:rsid w:val="00B32C2C"/>
    <w:rsid w:val="00B613A2"/>
    <w:rsid w:val="00B73D03"/>
    <w:rsid w:val="00B762AC"/>
    <w:rsid w:val="00B832D4"/>
    <w:rsid w:val="00B907E6"/>
    <w:rsid w:val="00BA1452"/>
    <w:rsid w:val="00BB3329"/>
    <w:rsid w:val="00BC3AFA"/>
    <w:rsid w:val="00BE0776"/>
    <w:rsid w:val="00BE619D"/>
    <w:rsid w:val="00BE66C9"/>
    <w:rsid w:val="00BF0D27"/>
    <w:rsid w:val="00C07E2D"/>
    <w:rsid w:val="00C13007"/>
    <w:rsid w:val="00C146B5"/>
    <w:rsid w:val="00C1630E"/>
    <w:rsid w:val="00C2385A"/>
    <w:rsid w:val="00C2399C"/>
    <w:rsid w:val="00C251A5"/>
    <w:rsid w:val="00C32699"/>
    <w:rsid w:val="00C46B38"/>
    <w:rsid w:val="00C52C47"/>
    <w:rsid w:val="00C56087"/>
    <w:rsid w:val="00C66D80"/>
    <w:rsid w:val="00C73A06"/>
    <w:rsid w:val="00C77E19"/>
    <w:rsid w:val="00C83799"/>
    <w:rsid w:val="00CA7F1A"/>
    <w:rsid w:val="00CB07D2"/>
    <w:rsid w:val="00CB093D"/>
    <w:rsid w:val="00CB2387"/>
    <w:rsid w:val="00CC4688"/>
    <w:rsid w:val="00CC70BF"/>
    <w:rsid w:val="00CD23B8"/>
    <w:rsid w:val="00CD477D"/>
    <w:rsid w:val="00CD4F10"/>
    <w:rsid w:val="00D151F8"/>
    <w:rsid w:val="00D47115"/>
    <w:rsid w:val="00D570C5"/>
    <w:rsid w:val="00D65436"/>
    <w:rsid w:val="00D86090"/>
    <w:rsid w:val="00D8794D"/>
    <w:rsid w:val="00D9158C"/>
    <w:rsid w:val="00D92E67"/>
    <w:rsid w:val="00D932FA"/>
    <w:rsid w:val="00DC5C81"/>
    <w:rsid w:val="00DC71FA"/>
    <w:rsid w:val="00DD31F8"/>
    <w:rsid w:val="00DE21BF"/>
    <w:rsid w:val="00DE7BDA"/>
    <w:rsid w:val="00DF0842"/>
    <w:rsid w:val="00DF121E"/>
    <w:rsid w:val="00DF4D66"/>
    <w:rsid w:val="00E00E76"/>
    <w:rsid w:val="00E04482"/>
    <w:rsid w:val="00E04B92"/>
    <w:rsid w:val="00E24F22"/>
    <w:rsid w:val="00E3643D"/>
    <w:rsid w:val="00E5198B"/>
    <w:rsid w:val="00E5396E"/>
    <w:rsid w:val="00E54F2A"/>
    <w:rsid w:val="00E600A7"/>
    <w:rsid w:val="00E638A3"/>
    <w:rsid w:val="00E63B22"/>
    <w:rsid w:val="00E63C96"/>
    <w:rsid w:val="00E70388"/>
    <w:rsid w:val="00E70EE5"/>
    <w:rsid w:val="00E75FE8"/>
    <w:rsid w:val="00E80204"/>
    <w:rsid w:val="00E9089B"/>
    <w:rsid w:val="00E92B8D"/>
    <w:rsid w:val="00E96D24"/>
    <w:rsid w:val="00E9719D"/>
    <w:rsid w:val="00EB192A"/>
    <w:rsid w:val="00EB2033"/>
    <w:rsid w:val="00EB4429"/>
    <w:rsid w:val="00EC35BE"/>
    <w:rsid w:val="00ED2F8D"/>
    <w:rsid w:val="00ED3D92"/>
    <w:rsid w:val="00ED5059"/>
    <w:rsid w:val="00ED6F8C"/>
    <w:rsid w:val="00EE2B27"/>
    <w:rsid w:val="00EF61C1"/>
    <w:rsid w:val="00F06DE4"/>
    <w:rsid w:val="00F1079E"/>
    <w:rsid w:val="00F13F66"/>
    <w:rsid w:val="00F16076"/>
    <w:rsid w:val="00F2480C"/>
    <w:rsid w:val="00F33DE2"/>
    <w:rsid w:val="00F35A41"/>
    <w:rsid w:val="00F405B8"/>
    <w:rsid w:val="00F43A65"/>
    <w:rsid w:val="00F47E52"/>
    <w:rsid w:val="00F50498"/>
    <w:rsid w:val="00F520DC"/>
    <w:rsid w:val="00F571FA"/>
    <w:rsid w:val="00F65705"/>
    <w:rsid w:val="00F8441D"/>
    <w:rsid w:val="00F8741B"/>
    <w:rsid w:val="00F9095E"/>
    <w:rsid w:val="00F927B8"/>
    <w:rsid w:val="00FA1149"/>
    <w:rsid w:val="00FA20DB"/>
    <w:rsid w:val="00FA7353"/>
    <w:rsid w:val="00FB6490"/>
    <w:rsid w:val="00FC149A"/>
    <w:rsid w:val="00FC359D"/>
    <w:rsid w:val="00FC49C0"/>
    <w:rsid w:val="00FC5422"/>
    <w:rsid w:val="00FC588F"/>
    <w:rsid w:val="00FD149F"/>
    <w:rsid w:val="00FD6F7C"/>
    <w:rsid w:val="00FD79FC"/>
    <w:rsid w:val="00FE097A"/>
    <w:rsid w:val="00FE2508"/>
    <w:rsid w:val="00FE2E15"/>
    <w:rsid w:val="00FF35C9"/>
    <w:rsid w:val="00FF71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F3B6"/>
  <w15:chartTrackingRefBased/>
  <w15:docId w15:val="{94E64975-9BA0-4743-85F9-31C4C94B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fr-FR" w:eastAsia="fr-FR" w:bidi="ar-SA"/>
      </w:rPr>
    </w:rPrDefault>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locked="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39"/>
    <w:lsdException w:name="Table Theme" w:semiHidden="1" w:unhideWhenUsed="1"/>
    <w:lsdException w:name="Placeholder Text" w:locked="0"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135E3C"/>
    <w:pPr>
      <w:suppressAutoHyphens/>
      <w:spacing w:after="200"/>
      <w:jc w:val="both"/>
    </w:pPr>
    <w:rPr>
      <w:rFonts w:ascii="Calibri" w:hAnsi="Calibri"/>
      <w:sz w:val="22"/>
      <w:szCs w:val="22"/>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vierge">
    <w:name w:val="vierge"/>
    <w:basedOn w:val="TableauNormal"/>
    <w:locked/>
    <w:rsid w:val="008E4B91"/>
    <w:rPr>
      <w:rFonts w:ascii="Times New Roman" w:eastAsia="Times New Roman" w:hAnsi="Times New Roman"/>
    </w:rPr>
    <w:tblPr/>
  </w:style>
  <w:style w:type="paragraph" w:styleId="Textedebulles">
    <w:name w:val="Balloon Text"/>
    <w:basedOn w:val="Normal"/>
    <w:link w:val="TextedebullesCar"/>
    <w:uiPriority w:val="99"/>
    <w:semiHidden/>
    <w:unhideWhenUsed/>
    <w:locked/>
    <w:rsid w:val="00822AC8"/>
    <w:pPr>
      <w:spacing w:after="0"/>
    </w:pPr>
    <w:rPr>
      <w:rFonts w:ascii="Tahoma" w:hAnsi="Tahoma" w:cs="Tahoma"/>
      <w:sz w:val="16"/>
      <w:szCs w:val="16"/>
    </w:rPr>
  </w:style>
  <w:style w:type="character" w:customStyle="1" w:styleId="TextedebullesCar">
    <w:name w:val="Texte de bulles Car"/>
    <w:link w:val="Textedebulles"/>
    <w:uiPriority w:val="99"/>
    <w:semiHidden/>
    <w:rsid w:val="00822AC8"/>
    <w:rPr>
      <w:rFonts w:ascii="Tahoma" w:hAnsi="Tahoma" w:cs="Tahoma"/>
      <w:sz w:val="16"/>
      <w:szCs w:val="16"/>
    </w:rPr>
  </w:style>
  <w:style w:type="character" w:styleId="Numrodeligne">
    <w:name w:val="line number"/>
    <w:basedOn w:val="Policepardfaut"/>
    <w:uiPriority w:val="99"/>
    <w:semiHidden/>
    <w:unhideWhenUsed/>
    <w:locked/>
    <w:rsid w:val="0017220F"/>
  </w:style>
  <w:style w:type="paragraph" w:styleId="En-tte">
    <w:name w:val="header"/>
    <w:basedOn w:val="Normal"/>
    <w:link w:val="En-tteCar"/>
    <w:uiPriority w:val="99"/>
    <w:semiHidden/>
    <w:unhideWhenUsed/>
    <w:locked/>
    <w:rsid w:val="00440030"/>
    <w:pPr>
      <w:tabs>
        <w:tab w:val="center" w:pos="4536"/>
        <w:tab w:val="right" w:pos="9072"/>
      </w:tabs>
      <w:spacing w:after="0"/>
    </w:pPr>
  </w:style>
  <w:style w:type="character" w:customStyle="1" w:styleId="En-tteCar">
    <w:name w:val="En-tête Car"/>
    <w:basedOn w:val="Policepardfaut"/>
    <w:link w:val="En-tte"/>
    <w:uiPriority w:val="99"/>
    <w:semiHidden/>
    <w:rsid w:val="00440030"/>
  </w:style>
  <w:style w:type="paragraph" w:styleId="Pieddepage">
    <w:name w:val="footer"/>
    <w:basedOn w:val="Normal"/>
    <w:link w:val="PieddepageCar"/>
    <w:uiPriority w:val="99"/>
    <w:unhideWhenUsed/>
    <w:locked/>
    <w:rsid w:val="00440030"/>
    <w:pPr>
      <w:tabs>
        <w:tab w:val="center" w:pos="4536"/>
        <w:tab w:val="right" w:pos="9072"/>
      </w:tabs>
      <w:spacing w:after="0"/>
    </w:pPr>
  </w:style>
  <w:style w:type="character" w:customStyle="1" w:styleId="PieddepageCar">
    <w:name w:val="Pied de page Car"/>
    <w:basedOn w:val="Policepardfaut"/>
    <w:link w:val="Pieddepage"/>
    <w:uiPriority w:val="99"/>
    <w:rsid w:val="00440030"/>
  </w:style>
  <w:style w:type="character" w:styleId="Textedelespacerserv">
    <w:name w:val="Placeholder Text"/>
    <w:uiPriority w:val="99"/>
    <w:semiHidden/>
    <w:locked/>
    <w:rsid w:val="00934D86"/>
    <w:rPr>
      <w:color w:val="808080"/>
    </w:rPr>
  </w:style>
  <w:style w:type="paragraph" w:customStyle="1" w:styleId="styledate">
    <w:name w:val="styledate"/>
    <w:basedOn w:val="Normal"/>
    <w:link w:val="styledateCar"/>
    <w:qFormat/>
    <w:locked/>
    <w:rsid w:val="00055A45"/>
    <w:pPr>
      <w:spacing w:after="1200"/>
      <w:ind w:left="3969"/>
    </w:pPr>
    <w:rPr>
      <w:rFonts w:cs="Arial"/>
      <w:sz w:val="18"/>
      <w:szCs w:val="18"/>
    </w:rPr>
  </w:style>
  <w:style w:type="character" w:customStyle="1" w:styleId="styledateCar">
    <w:name w:val="styledate Car"/>
    <w:link w:val="styledate"/>
    <w:rsid w:val="00055A45"/>
    <w:rPr>
      <w:rFonts w:ascii="Arial" w:hAnsi="Arial" w:cs="Arial"/>
      <w:sz w:val="18"/>
      <w:szCs w:val="18"/>
    </w:rPr>
  </w:style>
  <w:style w:type="paragraph" w:customStyle="1" w:styleId="styleAdresse">
    <w:name w:val="styleAdresse"/>
    <w:basedOn w:val="Normal"/>
    <w:link w:val="styleAdresseCar"/>
    <w:qFormat/>
    <w:locked/>
    <w:rsid w:val="00421E85"/>
    <w:pPr>
      <w:spacing w:after="1680"/>
      <w:ind w:left="3969" w:right="397"/>
    </w:pPr>
  </w:style>
  <w:style w:type="character" w:customStyle="1" w:styleId="styleAdresseCar">
    <w:name w:val="styleAdresse Car"/>
    <w:basedOn w:val="Policepardfaut"/>
    <w:link w:val="styleAdresse"/>
    <w:rsid w:val="00421E85"/>
  </w:style>
  <w:style w:type="paragraph" w:customStyle="1" w:styleId="stylenomdestinataire">
    <w:name w:val="style nomdestinataire"/>
    <w:basedOn w:val="styleAdresse"/>
    <w:link w:val="stylenomdestinataireCar"/>
    <w:qFormat/>
    <w:locked/>
    <w:rsid w:val="00421E85"/>
    <w:pPr>
      <w:spacing w:before="720" w:after="0"/>
    </w:pPr>
    <w:rPr>
      <w:rFonts w:cs="Arial"/>
      <w:b/>
    </w:rPr>
  </w:style>
  <w:style w:type="character" w:customStyle="1" w:styleId="stylenomdestinataireCar">
    <w:name w:val="style nomdestinataire Car"/>
    <w:link w:val="stylenomdestinataire"/>
    <w:rsid w:val="00421E85"/>
    <w:rPr>
      <w:rFonts w:ascii="Arial" w:hAnsi="Arial" w:cs="Arial"/>
      <w:b/>
    </w:rPr>
  </w:style>
  <w:style w:type="paragraph" w:customStyle="1" w:styleId="styleCorpsDeLettre">
    <w:name w:val="styleCorpsDeLettre"/>
    <w:basedOn w:val="Normal"/>
    <w:link w:val="styleCorpsDeLettreCar"/>
    <w:qFormat/>
    <w:locked/>
    <w:rsid w:val="00421E85"/>
    <w:rPr>
      <w:rFonts w:ascii="Arial Narrow" w:hAnsi="Arial Narrow"/>
      <w:sz w:val="20"/>
    </w:rPr>
  </w:style>
  <w:style w:type="character" w:customStyle="1" w:styleId="styleCorpsDeLettreCar">
    <w:name w:val="styleCorpsDeLettre Car"/>
    <w:link w:val="styleCorpsDeLettre"/>
    <w:rsid w:val="00421E85"/>
    <w:rPr>
      <w:rFonts w:ascii="Arial Narrow" w:hAnsi="Arial Narrow"/>
      <w:sz w:val="20"/>
    </w:rPr>
  </w:style>
  <w:style w:type="paragraph" w:customStyle="1" w:styleId="corpsNormal">
    <w:name w:val="corpsNormal"/>
    <w:basedOn w:val="styleCorpsDeLettre"/>
    <w:qFormat/>
    <w:locked/>
    <w:rsid w:val="009D594F"/>
    <w:pPr>
      <w:ind w:left="1134"/>
    </w:pPr>
  </w:style>
  <w:style w:type="paragraph" w:customStyle="1" w:styleId="corpsGraiss">
    <w:name w:val="corpsGraissé"/>
    <w:basedOn w:val="styleCorpsDeLettre"/>
    <w:qFormat/>
    <w:locked/>
    <w:rsid w:val="00F927B8"/>
    <w:pPr>
      <w:ind w:left="1134"/>
    </w:pPr>
    <w:rPr>
      <w:b/>
    </w:rPr>
  </w:style>
  <w:style w:type="paragraph" w:customStyle="1" w:styleId="corpsCentr">
    <w:name w:val="corpsCentré"/>
    <w:basedOn w:val="styleCorpsDeLettre"/>
    <w:qFormat/>
    <w:locked/>
    <w:rsid w:val="00F927B8"/>
    <w:pPr>
      <w:ind w:left="1134"/>
      <w:jc w:val="center"/>
    </w:pPr>
  </w:style>
  <w:style w:type="paragraph" w:customStyle="1" w:styleId="Adresse">
    <w:name w:val="Adresse"/>
    <w:basedOn w:val="Normal"/>
    <w:qFormat/>
    <w:locked/>
    <w:rsid w:val="009D594F"/>
    <w:pPr>
      <w:ind w:right="424"/>
      <w:jc w:val="right"/>
    </w:pPr>
  </w:style>
  <w:style w:type="character" w:styleId="Lienhypertexte">
    <w:name w:val="Hyperlink"/>
    <w:uiPriority w:val="99"/>
    <w:unhideWhenUsed/>
    <w:locked/>
    <w:rsid w:val="00153201"/>
    <w:rPr>
      <w:color w:val="0000FF"/>
      <w:u w:val="single"/>
    </w:rPr>
  </w:style>
  <w:style w:type="table" w:styleId="Grilledutableau">
    <w:name w:val="Table Grid"/>
    <w:basedOn w:val="TableauNormal"/>
    <w:uiPriority w:val="39"/>
    <w:locked/>
    <w:rsid w:val="00E638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umrotation">
    <w:name w:val="/numérotation/"/>
    <w:basedOn w:val="corpsNormal"/>
    <w:qFormat/>
    <w:locked/>
    <w:rsid w:val="0072509C"/>
    <w:pPr>
      <w:spacing w:after="0"/>
      <w:ind w:left="851"/>
    </w:pPr>
    <w:rPr>
      <w:rFonts w:ascii="Arial" w:hAnsi="Arial" w:cs="Arial"/>
      <w:color w:val="A6A6A6"/>
      <w:sz w:val="48"/>
      <w:szCs w:val="48"/>
    </w:rPr>
  </w:style>
  <w:style w:type="paragraph" w:customStyle="1" w:styleId="arialblack9">
    <w:name w:val="/arial black 9/"/>
    <w:basedOn w:val="corpsNormal"/>
    <w:qFormat/>
    <w:locked/>
    <w:rsid w:val="007F0F11"/>
    <w:pPr>
      <w:ind w:left="-1560" w:firstLine="992"/>
    </w:pPr>
    <w:rPr>
      <w:rFonts w:ascii="Arial Black" w:hAnsi="Arial Black" w:cs="Arial"/>
      <w:sz w:val="18"/>
      <w:szCs w:val="20"/>
    </w:rPr>
  </w:style>
  <w:style w:type="paragraph" w:customStyle="1" w:styleId="exposant">
    <w:name w:val="*exposant"/>
    <w:basedOn w:val="centrer"/>
    <w:qFormat/>
    <w:rsid w:val="004B6D47"/>
    <w:rPr>
      <w:vertAlign w:val="superscript"/>
    </w:rPr>
  </w:style>
  <w:style w:type="paragraph" w:customStyle="1" w:styleId="centrer">
    <w:name w:val="*centrer"/>
    <w:basedOn w:val="arialregular10text"/>
    <w:qFormat/>
    <w:rsid w:val="00625A8A"/>
    <w:pPr>
      <w:ind w:right="-285"/>
      <w:jc w:val="center"/>
    </w:pPr>
  </w:style>
  <w:style w:type="paragraph" w:customStyle="1" w:styleId="arialregular10text">
    <w:name w:val="/arial regular 10 text/"/>
    <w:basedOn w:val="corpsNormal"/>
    <w:qFormat/>
    <w:locked/>
    <w:rsid w:val="00A90CA0"/>
    <w:pPr>
      <w:ind w:left="567"/>
    </w:pPr>
    <w:rPr>
      <w:rFonts w:ascii="Arial" w:hAnsi="Arial" w:cs="Arial"/>
    </w:rPr>
  </w:style>
  <w:style w:type="paragraph" w:customStyle="1" w:styleId="corpsdetexte">
    <w:name w:val="*corps de texte"/>
    <w:basedOn w:val="arialregular10text"/>
    <w:qFormat/>
    <w:rsid w:val="004D38C8"/>
    <w:pPr>
      <w:spacing w:after="0"/>
    </w:pPr>
  </w:style>
  <w:style w:type="paragraph" w:customStyle="1" w:styleId="aligndroite">
    <w:name w:val="*aligné à droite"/>
    <w:basedOn w:val="arialregular9droite"/>
    <w:qFormat/>
    <w:rsid w:val="007522D4"/>
    <w:pPr>
      <w:ind w:left="567" w:right="-285"/>
    </w:pPr>
  </w:style>
  <w:style w:type="paragraph" w:customStyle="1" w:styleId="arialregular9droite">
    <w:name w:val="/arial regular 9 droite/"/>
    <w:basedOn w:val="Normal"/>
    <w:qFormat/>
    <w:locked/>
    <w:rsid w:val="00A90CA0"/>
    <w:pPr>
      <w:jc w:val="right"/>
    </w:pPr>
    <w:rPr>
      <w:rFonts w:cs="Arial"/>
      <w:sz w:val="20"/>
      <w:szCs w:val="20"/>
    </w:rPr>
  </w:style>
  <w:style w:type="paragraph" w:customStyle="1" w:styleId="aligndroitegras">
    <w:name w:val="*aligné à droite gras"/>
    <w:basedOn w:val="arialbold9droite"/>
    <w:qFormat/>
    <w:rsid w:val="007522D4"/>
    <w:pPr>
      <w:ind w:left="567" w:right="-285"/>
    </w:pPr>
  </w:style>
  <w:style w:type="paragraph" w:customStyle="1" w:styleId="arialbold9droite">
    <w:name w:val="/arial bold 9 droite/"/>
    <w:basedOn w:val="styleCorpsDeLettre"/>
    <w:qFormat/>
    <w:locked/>
    <w:rsid w:val="00A90CA0"/>
    <w:pPr>
      <w:jc w:val="right"/>
    </w:pPr>
    <w:rPr>
      <w:rFonts w:ascii="Arial" w:hAnsi="Arial" w:cs="Arial"/>
      <w:b/>
    </w:rPr>
  </w:style>
  <w:style w:type="paragraph" w:customStyle="1" w:styleId="saisirobjet">
    <w:name w:val="/saisir objet/"/>
    <w:basedOn w:val="corpsNormal"/>
    <w:qFormat/>
    <w:locked/>
    <w:rsid w:val="00122D86"/>
    <w:pPr>
      <w:ind w:left="213"/>
    </w:pPr>
    <w:rPr>
      <w:rFonts w:ascii="Arial Black" w:hAnsi="Arial Black"/>
      <w:sz w:val="18"/>
      <w:szCs w:val="18"/>
    </w:rPr>
  </w:style>
  <w:style w:type="paragraph" w:customStyle="1" w:styleId="arialbold9">
    <w:name w:val="/arial bold 9/"/>
    <w:basedOn w:val="corpsNormal"/>
    <w:qFormat/>
    <w:locked/>
    <w:rsid w:val="00021D71"/>
    <w:pPr>
      <w:ind w:left="213"/>
    </w:pPr>
    <w:rPr>
      <w:rFonts w:ascii="Arial" w:hAnsi="Arial" w:cs="Arial"/>
      <w:b/>
      <w:sz w:val="18"/>
      <w:szCs w:val="18"/>
    </w:rPr>
  </w:style>
  <w:style w:type="paragraph" w:customStyle="1" w:styleId="arialregular9">
    <w:name w:val="/arial regular 9/"/>
    <w:basedOn w:val="corpsNormal"/>
    <w:qFormat/>
    <w:locked/>
    <w:rsid w:val="00CA7F1A"/>
    <w:pPr>
      <w:ind w:left="213"/>
    </w:pPr>
    <w:rPr>
      <w:rFonts w:ascii="Arial" w:hAnsi="Arial" w:cs="Arial"/>
      <w:sz w:val="18"/>
      <w:szCs w:val="18"/>
    </w:rPr>
  </w:style>
  <w:style w:type="paragraph" w:customStyle="1" w:styleId="indice">
    <w:name w:val="*indice"/>
    <w:basedOn w:val="exposant"/>
    <w:qFormat/>
    <w:rsid w:val="004B6D47"/>
    <w:rPr>
      <w:vertAlign w:val="subscript"/>
    </w:rPr>
  </w:style>
  <w:style w:type="paragraph" w:customStyle="1" w:styleId="gras">
    <w:name w:val="*gras"/>
    <w:basedOn w:val="centrer"/>
    <w:qFormat/>
    <w:rsid w:val="004B6D47"/>
    <w:pPr>
      <w:jc w:val="left"/>
    </w:pPr>
    <w:rPr>
      <w:b/>
    </w:rPr>
  </w:style>
  <w:style w:type="paragraph" w:customStyle="1" w:styleId="italique">
    <w:name w:val="*italique"/>
    <w:basedOn w:val="gras"/>
    <w:qFormat/>
    <w:rsid w:val="004B6D47"/>
    <w:rPr>
      <w:b w:val="0"/>
      <w:i/>
    </w:rPr>
  </w:style>
  <w:style w:type="paragraph" w:customStyle="1" w:styleId="grascentr">
    <w:name w:val="*gras + centré"/>
    <w:basedOn w:val="italique"/>
    <w:qFormat/>
    <w:rsid w:val="004B6D47"/>
    <w:pPr>
      <w:jc w:val="center"/>
    </w:pPr>
    <w:rPr>
      <w:b/>
      <w:i w:val="0"/>
    </w:rPr>
  </w:style>
  <w:style w:type="paragraph" w:customStyle="1" w:styleId="pucenumro">
    <w:name w:val="*puce numéro"/>
    <w:basedOn w:val="grascentr"/>
    <w:qFormat/>
    <w:rsid w:val="004B6D47"/>
    <w:pPr>
      <w:ind w:left="1080" w:hanging="360"/>
      <w:jc w:val="left"/>
    </w:pPr>
    <w:rPr>
      <w:b w:val="0"/>
    </w:rPr>
  </w:style>
  <w:style w:type="paragraph" w:customStyle="1" w:styleId="puceronde">
    <w:name w:val="*puce ronde"/>
    <w:basedOn w:val="pucenumro"/>
    <w:qFormat/>
    <w:rsid w:val="004B6D47"/>
    <w:pPr>
      <w:ind w:left="360"/>
    </w:pPr>
  </w:style>
  <w:style w:type="paragraph" w:customStyle="1" w:styleId="soulign">
    <w:name w:val="*souligné"/>
    <w:basedOn w:val="puceronde"/>
    <w:qFormat/>
    <w:rsid w:val="004B6D47"/>
    <w:pPr>
      <w:ind w:left="567" w:firstLine="0"/>
    </w:pPr>
    <w:rPr>
      <w:u w:val="single"/>
    </w:rPr>
  </w:style>
  <w:style w:type="paragraph" w:styleId="Paragraphedeliste">
    <w:name w:val="List Paragraph"/>
    <w:basedOn w:val="Normal"/>
    <w:qFormat/>
    <w:locked/>
    <w:rsid w:val="00135E3C"/>
    <w:pPr>
      <w:ind w:left="720"/>
      <w:contextualSpacing/>
    </w:pPr>
  </w:style>
  <w:style w:type="paragraph" w:styleId="Sansinterligne">
    <w:name w:val="No Spacing"/>
    <w:qFormat/>
    <w:locked/>
    <w:rsid w:val="00135E3C"/>
    <w:pPr>
      <w:suppressAutoHyphens/>
      <w:jc w:val="both"/>
    </w:pPr>
    <w:rPr>
      <w:rFonts w:ascii="Calibri" w:hAnsi="Calibri"/>
      <w:sz w:val="22"/>
      <w:szCs w:val="22"/>
      <w:lang w:eastAsia="zh-CN"/>
    </w:rPr>
  </w:style>
  <w:style w:type="character" w:customStyle="1" w:styleId="UnresolvedMention">
    <w:name w:val="Unresolved Mention"/>
    <w:basedOn w:val="Policepardfaut"/>
    <w:uiPriority w:val="99"/>
    <w:semiHidden/>
    <w:unhideWhenUsed/>
    <w:rsid w:val="00833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45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therinepouplain.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enedesmousseaux\MAIRIE%20DE%20SARZEAU\Sharepoint%20Commun%20-%20COM%20-%20COM\P04%20-%20CHARTE%20GRAPHIQUE\MODELES%20DE%20DOC%20COM\BAS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13e34a-e532-422d-b0a8-777e397375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A3EDE5F47E9B4986196D030BBEE6B0" ma:contentTypeVersion="14" ma:contentTypeDescription="Crée un document." ma:contentTypeScope="" ma:versionID="501522041e89fba07f54d52c12b6d28f">
  <xsd:schema xmlns:xsd="http://www.w3.org/2001/XMLSchema" xmlns:xs="http://www.w3.org/2001/XMLSchema" xmlns:p="http://schemas.microsoft.com/office/2006/metadata/properties" xmlns:ns2="6f13e34a-e532-422d-b0a8-777e39737578" xmlns:ns3="ba0ae658-ee18-4cd7-9ddc-c0330940d6d8" targetNamespace="http://schemas.microsoft.com/office/2006/metadata/properties" ma:root="true" ma:fieldsID="549998ea73416ab5213d69dd81697f30" ns2:_="" ns3:_="">
    <xsd:import namespace="6f13e34a-e532-422d-b0a8-777e39737578"/>
    <xsd:import namespace="ba0ae658-ee18-4cd7-9ddc-c0330940d6d8"/>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3e34a-e532-422d-b0a8-777e397375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d9579e6c-af42-4786-94b9-cb2f1b466377"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0ae658-ee18-4cd7-9ddc-c0330940d6d8"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E27E5-32A0-4BB2-BAA1-26A2476987FF}">
  <ds:schemaRefs>
    <ds:schemaRef ds:uri="http://schemas.microsoft.com/office/2006/metadata/properties"/>
    <ds:schemaRef ds:uri="http://schemas.microsoft.com/office/infopath/2007/PartnerControls"/>
    <ds:schemaRef ds:uri="6f13e34a-e532-422d-b0a8-777e39737578"/>
  </ds:schemaRefs>
</ds:datastoreItem>
</file>

<file path=customXml/itemProps2.xml><?xml version="1.0" encoding="utf-8"?>
<ds:datastoreItem xmlns:ds="http://schemas.openxmlformats.org/officeDocument/2006/customXml" ds:itemID="{239997B3-DB9F-4A2B-8E83-08AE2E1C2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3e34a-e532-422d-b0a8-777e39737578"/>
    <ds:schemaRef ds:uri="ba0ae658-ee18-4cd7-9ddc-c0330940d6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6D8502-906B-4DBF-A1AA-3FE570C705AB}">
  <ds:schemaRefs>
    <ds:schemaRef ds:uri="http://schemas.microsoft.com/sharepoint/v3/contenttype/forms"/>
  </ds:schemaRefs>
</ds:datastoreItem>
</file>

<file path=customXml/itemProps4.xml><?xml version="1.0" encoding="utf-8"?>
<ds:datastoreItem xmlns:ds="http://schemas.openxmlformats.org/officeDocument/2006/customXml" ds:itemID="{CFF9CBDF-9FFB-4881-8B28-6E27851A1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BASE.dot</Template>
  <TotalTime>11</TotalTime>
  <Pages>1</Pages>
  <Words>906</Words>
  <Characters>4989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5884</CharactersWithSpaces>
  <SharedDoc>false</SharedDoc>
  <HLinks>
    <vt:vector size="6" baseType="variant">
      <vt:variant>
        <vt:i4>3342368</vt:i4>
      </vt:variant>
      <vt:variant>
        <vt:i4>3</vt:i4>
      </vt:variant>
      <vt:variant>
        <vt:i4>0</vt:i4>
      </vt:variant>
      <vt:variant>
        <vt:i4>5</vt:i4>
      </vt:variant>
      <vt:variant>
        <vt:lpwstr>https://www.catherinepouplain.com/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Desmousseaux</dc:creator>
  <cp:keywords/>
  <dc:description/>
  <cp:lastModifiedBy>LEMOINE Anthony</cp:lastModifiedBy>
  <cp:revision>28</cp:revision>
  <cp:lastPrinted>2009-07-21T19:03:00Z</cp:lastPrinted>
  <dcterms:created xsi:type="dcterms:W3CDTF">2026-01-17T01:28:00Z</dcterms:created>
  <dcterms:modified xsi:type="dcterms:W3CDTF">2026-03-13T17:12:00Z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0x01010059A3EDE5F47E9B4986196D030BBEE6B0</vt:lpwstr>
  </property>
  <property fmtid="{D5CDD505-2E9C-101B-9397-08002B2CF9AE}" pid="3" name="MediaServiceImageTags">
    <vt:lpwstr/>
  </property>
</Properties>
</file>